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9F37"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70A891B4" wp14:editId="0DEA9CB5">
                <wp:simplePos x="0" y="0"/>
                <wp:positionH relativeFrom="column">
                  <wp:posOffset>-202474</wp:posOffset>
                </wp:positionH>
                <wp:positionV relativeFrom="page">
                  <wp:posOffset>938150</wp:posOffset>
                </wp:positionV>
                <wp:extent cx="3938905" cy="8657111"/>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54D15" id="Persegi panjang 3" o:spid="_x0000_s1026" alt="persegi panjang putih untuk teks pada cover"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C8A7808" wp14:editId="672BD885">
            <wp:simplePos x="0" y="0"/>
            <wp:positionH relativeFrom="column">
              <wp:posOffset>-746975</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EA7B05C" w14:textId="77777777" w:rsidTr="00AB02A7">
        <w:trPr>
          <w:trHeight w:val="1894"/>
        </w:trPr>
        <w:tc>
          <w:tcPr>
            <w:tcW w:w="5580" w:type="dxa"/>
            <w:tcBorders>
              <w:top w:val="nil"/>
              <w:left w:val="nil"/>
              <w:bottom w:val="nil"/>
              <w:right w:val="nil"/>
            </w:tcBorders>
          </w:tcPr>
          <w:p w14:paraId="478AB2A8" w14:textId="77777777" w:rsidR="00D077E9" w:rsidRDefault="00D077E9" w:rsidP="00AB02A7">
            <w:r>
              <w:rPr>
                <w:noProof/>
                <w:lang w:val="en-US" w:eastAsia="zh-CN"/>
              </w:rPr>
              <mc:AlternateContent>
                <mc:Choice Requires="wps">
                  <w:drawing>
                    <wp:inline distT="0" distB="0" distL="0" distR="0" wp14:anchorId="181E4BD9" wp14:editId="5D507C07">
                      <wp:extent cx="3528695" cy="1524000"/>
                      <wp:effectExtent l="0" t="0" r="0" b="0"/>
                      <wp:docPr id="8" name="Kotak Teks 8"/>
                      <wp:cNvGraphicFramePr/>
                      <a:graphic xmlns:a="http://schemas.openxmlformats.org/drawingml/2006/main">
                        <a:graphicData uri="http://schemas.microsoft.com/office/word/2010/wordprocessingShape">
                          <wps:wsp>
                            <wps:cNvSpPr txBox="1"/>
                            <wps:spPr>
                              <a:xfrm>
                                <a:off x="0" y="0"/>
                                <a:ext cx="3528695" cy="1524000"/>
                              </a:xfrm>
                              <a:prstGeom prst="rect">
                                <a:avLst/>
                              </a:prstGeom>
                              <a:noFill/>
                              <a:ln w="6350">
                                <a:noFill/>
                              </a:ln>
                            </wps:spPr>
                            <wps:txbx>
                              <w:txbxContent>
                                <w:p w14:paraId="45630722" w14:textId="067AEF03" w:rsidR="00D077E9" w:rsidRPr="00D86945" w:rsidRDefault="00F90B08" w:rsidP="00EE64AD">
                                  <w:pPr>
                                    <w:pStyle w:val="Title"/>
                                    <w:spacing w:after="0" w:line="204" w:lineRule="auto"/>
                                  </w:pPr>
                                  <w:r>
                                    <w:rPr>
                                      <w:lang w:bidi="id-ID"/>
                                    </w:rPr>
                                    <w:t>Dokumen Teknik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1E4BD9" id="_x0000_t202" coordsize="21600,21600" o:spt="202" path="m,l,21600r21600,l21600,xe">
                      <v:stroke joinstyle="miter"/>
                      <v:path gradientshapeok="t" o:connecttype="rect"/>
                    </v:shapetype>
                    <v:shape id="Kotak Teks 8" o:spid="_x0000_s1026" type="#_x0000_t202" style="width:277.8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4x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" filled="f" stroked="f" strokeweight=".5pt">
                      <v:textbox>
                        <w:txbxContent>
                          <w:p w14:paraId="45630722" w14:textId="067AEF03" w:rsidR="00D077E9" w:rsidRPr="00D86945" w:rsidRDefault="00F90B08" w:rsidP="00EE64AD">
                            <w:pPr>
                              <w:pStyle w:val="Title"/>
                              <w:spacing w:after="0" w:line="204" w:lineRule="auto"/>
                            </w:pPr>
                            <w:r>
                              <w:rPr>
                                <w:lang w:bidi="id-ID"/>
                              </w:rPr>
                              <w:t>Dokumen Teknik</w:t>
                            </w:r>
                          </w:p>
                        </w:txbxContent>
                      </v:textbox>
                      <w10:anchorlock/>
                    </v:shape>
                  </w:pict>
                </mc:Fallback>
              </mc:AlternateContent>
            </w:r>
          </w:p>
          <w:p w14:paraId="2EF4C148" w14:textId="77777777" w:rsidR="00D077E9" w:rsidRDefault="00D077E9" w:rsidP="00AB02A7">
            <w:r>
              <w:rPr>
                <w:noProof/>
                <w:lang w:val="en-US" w:eastAsia="zh-CN"/>
              </w:rPr>
              <mc:AlternateContent>
                <mc:Choice Requires="wps">
                  <w:drawing>
                    <wp:inline distT="0" distB="0" distL="0" distR="0" wp14:anchorId="73B2FB38" wp14:editId="345C9C04">
                      <wp:extent cx="1390918"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CDF1C7" id="Konektor Lurus 5"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938845C" w14:textId="77777777" w:rsidTr="00483563">
        <w:trPr>
          <w:trHeight w:val="7780"/>
        </w:trPr>
        <w:tc>
          <w:tcPr>
            <w:tcW w:w="5580" w:type="dxa"/>
            <w:tcBorders>
              <w:top w:val="nil"/>
              <w:left w:val="nil"/>
              <w:bottom w:val="nil"/>
              <w:right w:val="nil"/>
            </w:tcBorders>
          </w:tcPr>
          <w:p w14:paraId="0225A506" w14:textId="2AE94DEE" w:rsidR="00D077E9" w:rsidRDefault="00D077E9" w:rsidP="00AB02A7">
            <w:pPr>
              <w:rPr>
                <w:noProof/>
              </w:rPr>
            </w:pPr>
          </w:p>
        </w:tc>
      </w:tr>
      <w:tr w:rsidR="00D077E9" w14:paraId="05C7D0EB" w14:textId="77777777" w:rsidTr="00AB02A7">
        <w:trPr>
          <w:trHeight w:val="2438"/>
        </w:trPr>
        <w:tc>
          <w:tcPr>
            <w:tcW w:w="5580" w:type="dxa"/>
            <w:tcBorders>
              <w:top w:val="nil"/>
              <w:left w:val="nil"/>
              <w:bottom w:val="nil"/>
              <w:right w:val="nil"/>
            </w:tcBorders>
          </w:tcPr>
          <w:sdt>
            <w:sdtPr>
              <w:id w:val="1080870105"/>
              <w:placeholder>
                <w:docPart w:val="348FB14CE50A4081A6636AB3AC09D8E5"/>
              </w:placeholder>
              <w15:appearance w15:val="hidden"/>
            </w:sdtPr>
            <w:sdtContent>
              <w:p w14:paraId="083AAB93" w14:textId="2304876A" w:rsidR="00D077E9" w:rsidRDefault="00B70D71" w:rsidP="00AB02A7">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A97C83">
                  <w:rPr>
                    <w:rStyle w:val="SubtitleChar"/>
                    <w:b w:val="0"/>
                    <w:noProof/>
                    <w:lang w:bidi="id-ID"/>
                  </w:rPr>
                  <w:t>3 Juli</w:t>
                </w:r>
                <w:r>
                  <w:rPr>
                    <w:rStyle w:val="SubtitleChar"/>
                    <w:b w:val="0"/>
                    <w:lang w:bidi="id-ID"/>
                  </w:rPr>
                  <w:fldChar w:fldCharType="end"/>
                </w:r>
              </w:p>
            </w:sdtContent>
          </w:sdt>
          <w:p w14:paraId="4DD4CB0B"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5FDA04EA" wp14:editId="49FB7F71">
                      <wp:extent cx="1493949"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AE1E9F" id="Konektor Lurus 6"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7E3803" w14:textId="77777777" w:rsidR="00D077E9" w:rsidRDefault="00D077E9" w:rsidP="00AB02A7">
            <w:pPr>
              <w:rPr>
                <w:noProof/>
                <w:sz w:val="10"/>
                <w:szCs w:val="10"/>
              </w:rPr>
            </w:pPr>
          </w:p>
          <w:p w14:paraId="4037D52F" w14:textId="77777777" w:rsidR="00D077E9" w:rsidRDefault="00D077E9" w:rsidP="00AB02A7">
            <w:pPr>
              <w:rPr>
                <w:noProof/>
                <w:sz w:val="10"/>
                <w:szCs w:val="10"/>
              </w:rPr>
            </w:pPr>
          </w:p>
          <w:p w14:paraId="38FA3CEC" w14:textId="65978BA9" w:rsidR="00D077E9" w:rsidRDefault="00000000" w:rsidP="00AB02A7">
            <w:sdt>
              <w:sdtPr>
                <w:id w:val="-1740469667"/>
                <w:placeholder>
                  <w:docPart w:val="C8DC5FA955A945809CD898E654A11256"/>
                </w:placeholder>
                <w15:appearance w15:val="hidden"/>
              </w:sdtPr>
              <w:sdtContent>
                <w:r w:rsidR="00F90B08">
                  <w:t>Sistem Informasi Pembayaran</w:t>
                </w:r>
                <w:r w:rsidR="004140F4">
                  <w:t xml:space="preserve"> Sekolah</w:t>
                </w:r>
              </w:sdtContent>
            </w:sdt>
          </w:p>
          <w:p w14:paraId="73000332" w14:textId="681733EA" w:rsidR="00D077E9" w:rsidRDefault="00D077E9" w:rsidP="00AB02A7">
            <w:r w:rsidRPr="00B231E5">
              <w:rPr>
                <w:lang w:bidi="id-ID"/>
              </w:rPr>
              <w:t xml:space="preserve">Ditulis oleh: </w:t>
            </w:r>
            <w:sdt>
              <w:sdtPr>
                <w:alias w:val="Nama Anda"/>
                <w:tag w:val="Nama Anda"/>
                <w:id w:val="-180584491"/>
                <w:placeholder>
                  <w:docPart w:val="EA79E955934647D58417607BAE67B3FC"/>
                </w:placeholder>
                <w:dataBinding w:prefixMappings="xmlns:ns0='http://schemas.microsoft.com/office/2006/coverPageProps' " w:xpath="/ns0:CoverPageProperties[1]/ns0:CompanyFax[1]" w:storeItemID="{55AF091B-3C7A-41E3-B477-F2FDAA23CFDA}"/>
                <w15:appearance w15:val="hidden"/>
                <w:text w:multiLine="1"/>
              </w:sdtPr>
              <w:sdtContent>
                <w:r w:rsidR="00A039C4">
                  <w:t>[</w:t>
                </w:r>
                <w:r w:rsidR="009C276D">
                  <w:t>Intan Melinda Nurfajriana</w:t>
                </w:r>
                <w:r w:rsidR="00A039C4">
                  <w:t>] – [</w:t>
                </w:r>
                <w:r w:rsidR="009C276D">
                  <w:t>2113030083</w:t>
                </w:r>
                <w:r w:rsidR="00A039C4">
                  <w:t>]</w:t>
                </w:r>
              </w:sdtContent>
            </w:sdt>
          </w:p>
          <w:p w14:paraId="628790B8" w14:textId="77777777" w:rsidR="00D077E9" w:rsidRPr="00D86945" w:rsidRDefault="00D077E9" w:rsidP="00AB02A7">
            <w:pPr>
              <w:rPr>
                <w:noProof/>
                <w:sz w:val="10"/>
                <w:szCs w:val="10"/>
              </w:rPr>
            </w:pPr>
          </w:p>
        </w:tc>
      </w:tr>
    </w:tbl>
    <w:p w14:paraId="5DA67454" w14:textId="26244BD0" w:rsidR="00D077E9" w:rsidRDefault="00621224" w:rsidP="00340DA5">
      <w:pPr>
        <w:spacing w:after="200"/>
        <w:jc w:val="right"/>
      </w:pPr>
      <w:r>
        <w:rPr>
          <w:noProof/>
          <w:lang w:val="en-US" w:eastAsia="zh-CN"/>
        </w:rPr>
        <w:drawing>
          <wp:anchor distT="0" distB="0" distL="114300" distR="114300" simplePos="0" relativeHeight="251657215" behindDoc="0" locked="0" layoutInCell="1" allowOverlap="1" wp14:anchorId="12AFAF4A" wp14:editId="30385455">
            <wp:simplePos x="0" y="0"/>
            <wp:positionH relativeFrom="column">
              <wp:posOffset>4914900</wp:posOffset>
            </wp:positionH>
            <wp:positionV relativeFrom="paragraph">
              <wp:posOffset>7381240</wp:posOffset>
            </wp:positionV>
            <wp:extent cx="1447800" cy="1447800"/>
            <wp:effectExtent l="0" t="0" r="0" b="0"/>
            <wp:wrapThrough wrapText="bothSides">
              <wp:wrapPolygon edited="0">
                <wp:start x="9379" y="0"/>
                <wp:lineTo x="5684" y="1705"/>
                <wp:lineTo x="1989" y="4263"/>
                <wp:lineTo x="0" y="7105"/>
                <wp:lineTo x="0" y="13642"/>
                <wp:lineTo x="2274" y="18189"/>
                <wp:lineTo x="2274" y="19611"/>
                <wp:lineTo x="5116" y="21316"/>
                <wp:lineTo x="7105" y="21316"/>
                <wp:lineTo x="14211" y="21316"/>
                <wp:lineTo x="16484" y="21316"/>
                <wp:lineTo x="19326" y="19611"/>
                <wp:lineTo x="19042" y="18189"/>
                <wp:lineTo x="21316" y="13642"/>
                <wp:lineTo x="21316" y="7105"/>
                <wp:lineTo x="19611" y="4263"/>
                <wp:lineTo x="15063" y="1421"/>
                <wp:lineTo x="11937" y="0"/>
                <wp:lineTo x="9379" y="0"/>
              </wp:wrapPolygon>
            </wp:wrapThrough>
            <wp:docPr id="1029578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81618" name="Picture 7523816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14:sizeRelH relativeFrom="page">
              <wp14:pctWidth>0</wp14:pctWidth>
            </wp14:sizeRelH>
            <wp14:sizeRelV relativeFrom="page">
              <wp14:pctHeight>0</wp14:pctHeight>
            </wp14:sizeRelV>
          </wp:anchor>
        </w:drawing>
      </w:r>
      <w:r w:rsidR="00AB02A7">
        <w:rPr>
          <w:noProof/>
          <w:lang w:val="en-US" w:eastAsia="zh-CN"/>
        </w:rPr>
        <mc:AlternateContent>
          <mc:Choice Requires="wps">
            <w:drawing>
              <wp:anchor distT="0" distB="0" distL="114300" distR="114300" simplePos="0" relativeHeight="251659264" behindDoc="1" locked="0" layoutInCell="1" allowOverlap="1" wp14:anchorId="1DB6E60B" wp14:editId="597D1FC3">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DBB481" id="Persegi panjang 2" o:spid="_x0000_s1026" alt="persegi panjang berwarna"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id-ID"/>
        </w:rPr>
        <w:br w:type="page"/>
      </w:r>
    </w:p>
    <w:p w14:paraId="55C993C1" w14:textId="3CC6BC65" w:rsidR="00D077E9" w:rsidRDefault="00F25A5F" w:rsidP="00D077E9">
      <w:pPr>
        <w:pStyle w:val="Heading1"/>
      </w:pPr>
      <w:r>
        <w:rPr>
          <w:lang w:bidi="id-ID"/>
        </w:rPr>
        <w:lastRenderedPageBreak/>
        <w:t>Informasi Dokumen</w:t>
      </w:r>
    </w:p>
    <w:tbl>
      <w:tblPr>
        <w:tblW w:w="9999" w:type="dxa"/>
        <w:tblInd w:w="40" w:type="dxa"/>
        <w:tblCellMar>
          <w:left w:w="0" w:type="dxa"/>
          <w:right w:w="0" w:type="dxa"/>
        </w:tblCellMar>
        <w:tblLook w:val="0000" w:firstRow="0" w:lastRow="0" w:firstColumn="0" w:lastColumn="0" w:noHBand="0" w:noVBand="0"/>
      </w:tblPr>
      <w:tblGrid>
        <w:gridCol w:w="10394"/>
      </w:tblGrid>
      <w:tr w:rsidR="00D077E9" w14:paraId="13B053C5" w14:textId="77777777" w:rsidTr="00DF027C">
        <w:trPr>
          <w:trHeight w:val="3546"/>
        </w:trPr>
        <w:tc>
          <w:tcPr>
            <w:tcW w:w="9999" w:type="dxa"/>
          </w:tcPr>
          <w:sdt>
            <w:sdtPr>
              <w:id w:val="1660650702"/>
              <w:placeholder>
                <w:docPart w:val="5BDE52942F1D41F796F666F05694220C"/>
              </w:placeholder>
              <w15:appearance w15:val="hidden"/>
            </w:sdtPr>
            <w:sdtContent>
              <w:p w14:paraId="313639C4" w14:textId="5ADEB166" w:rsidR="00D077E9" w:rsidRDefault="008E5C26" w:rsidP="00DF027C">
                <w:pPr>
                  <w:pStyle w:val="Heading2"/>
                </w:pPr>
                <w:r>
                  <w:t>Tujuan</w:t>
                </w:r>
              </w:p>
            </w:sdtContent>
          </w:sdt>
          <w:p w14:paraId="0852E834" w14:textId="77777777" w:rsidR="00DF027C" w:rsidRDefault="00DF027C" w:rsidP="00DF027C"/>
          <w:p w14:paraId="6FA2B7C1" w14:textId="014C29DB" w:rsidR="00DF027C" w:rsidRPr="00DF027C" w:rsidRDefault="008E5C26" w:rsidP="00DF027C">
            <w:pPr>
              <w:pStyle w:val="Konten"/>
            </w:pPr>
            <w:r>
              <w:t xml:space="preserve">Aplikasi pembayaran </w:t>
            </w:r>
            <w:r w:rsidR="004140F4">
              <w:t>digunakan untuk mengakomodir</w:t>
            </w:r>
            <w:r w:rsidR="009879C6">
              <w:t xml:space="preserve"> transksi pembayaran siswa dan bagian keuangan atau bendahara sekolah. Dengan adanya sistem ini diharapkan akan memberikan kemudahan bagi kepala sekolah, bendahara, siswa dan orang tua untuk memperoleh informasi terkait dengan pembayaran siswa.</w:t>
            </w:r>
            <w:r w:rsidR="000A002F">
              <w:t>-</w:t>
            </w:r>
          </w:p>
          <w:p w14:paraId="50704F0A" w14:textId="77777777" w:rsidR="00DF027C" w:rsidRDefault="00DF027C" w:rsidP="00DF027C"/>
          <w:p w14:paraId="7F950A12" w14:textId="642A4CF4" w:rsidR="00DF027C" w:rsidRDefault="00DF027C" w:rsidP="00DF027C">
            <w:pPr>
              <w:pStyle w:val="Konten"/>
            </w:pPr>
          </w:p>
        </w:tc>
      </w:tr>
      <w:tr w:rsidR="00DF027C" w14:paraId="500BBB37" w14:textId="77777777" w:rsidTr="00DF027C">
        <w:trPr>
          <w:trHeight w:val="1899"/>
        </w:trPr>
        <w:tc>
          <w:tcPr>
            <w:tcW w:w="9999" w:type="dxa"/>
            <w:shd w:val="clear" w:color="auto" w:fill="F2F2F2" w:themeFill="background1" w:themeFillShade="F2"/>
            <w:vAlign w:val="center"/>
          </w:tcPr>
          <w:p w14:paraId="6E8A7086" w14:textId="77777777" w:rsidR="00DF027C" w:rsidRPr="00DF027C" w:rsidRDefault="00DF027C" w:rsidP="00DF027C">
            <w:pPr>
              <w:pStyle w:val="TeksPenekanan"/>
              <w:jc w:val="center"/>
            </w:pPr>
            <w:r>
              <w:rPr>
                <w:noProof/>
                <w:lang w:val="en-US" w:eastAsia="zh-CN"/>
              </w:rPr>
              <mc:AlternateContent>
                <mc:Choice Requires="wps">
                  <w:drawing>
                    <wp:inline distT="0" distB="0" distL="0" distR="0" wp14:anchorId="0AFBD034" wp14:editId="796F1E9F">
                      <wp:extent cx="5422005" cy="1028700"/>
                      <wp:effectExtent l="0" t="0" r="0" b="0"/>
                      <wp:docPr id="7" name="Kotak Teks 7"/>
                      <wp:cNvGraphicFramePr/>
                      <a:graphic xmlns:a="http://schemas.openxmlformats.org/drawingml/2006/main">
                        <a:graphicData uri="http://schemas.microsoft.com/office/word/2010/wordprocessingShape">
                          <wps:wsp>
                            <wps:cNvSpPr txBox="1"/>
                            <wps:spPr>
                              <a:xfrm>
                                <a:off x="0" y="0"/>
                                <a:ext cx="5422005" cy="1028700"/>
                              </a:xfrm>
                              <a:prstGeom prst="rect">
                                <a:avLst/>
                              </a:prstGeom>
                              <a:noFill/>
                              <a:ln w="6350">
                                <a:noFill/>
                              </a:ln>
                            </wps:spPr>
                            <wps:txbx>
                              <w:txbxContent>
                                <w:p w14:paraId="68C165DF" w14:textId="2418A12C" w:rsidR="00DF027C" w:rsidRDefault="00DF027C" w:rsidP="00466B42">
                                  <w:r>
                                    <w:rPr>
                                      <w:i/>
                                      <w:sz w:val="36"/>
                                      <w:szCs w:val="36"/>
                                      <w:lang w:bidi="id-ID"/>
                                    </w:rPr>
                                    <w:t>“</w:t>
                                  </w:r>
                                  <w:r w:rsidR="009879C6">
                                    <w:rPr>
                                      <w:i/>
                                      <w:sz w:val="36"/>
                                      <w:szCs w:val="36"/>
                                      <w:lang w:bidi="id-ID"/>
                                    </w:rPr>
                                    <w:t>Silahkan sesuaikan dengan kasus yang anda bahas atau ambil, hilangkan tulisan yang berwarna merah</w:t>
                                  </w:r>
                                  <w:r>
                                    <w:rPr>
                                      <w:i/>
                                      <w:sz w:val="36"/>
                                      <w:szCs w:val="36"/>
                                      <w:lang w:bidi="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FBD034" id="_x0000_t202" coordsize="21600,21600" o:spt="202" path="m,l,21600r21600,l21600,xe">
                      <v:stroke joinstyle="miter"/>
                      <v:path gradientshapeok="t" o:connecttype="rect"/>
                    </v:shapetype>
                    <v:shape id="Kotak Teks 7" o:spid="_x0000_s1027" type="#_x0000_t202" style="width:426.9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" filled="f" stroked="f" strokeweight=".5pt">
                      <v:textbox>
                        <w:txbxContent>
                          <w:p w14:paraId="68C165DF" w14:textId="2418A12C" w:rsidR="00DF027C" w:rsidRDefault="00DF027C" w:rsidP="00466B42">
                            <w:r>
                              <w:rPr>
                                <w:i/>
                                <w:sz w:val="36"/>
                                <w:szCs w:val="36"/>
                                <w:lang w:bidi="id-ID"/>
                              </w:rPr>
                              <w:t>“</w:t>
                            </w:r>
                            <w:r w:rsidR="009879C6">
                              <w:rPr>
                                <w:i/>
                                <w:sz w:val="36"/>
                                <w:szCs w:val="36"/>
                                <w:lang w:bidi="id-ID"/>
                              </w:rPr>
                              <w:t>Silahkan sesuaikan dengan kasus yang anda bahas atau ambil, hilangkan tulisan yang berwarna merah</w:t>
                            </w:r>
                            <w:r>
                              <w:rPr>
                                <w:i/>
                                <w:sz w:val="36"/>
                                <w:szCs w:val="36"/>
                                <w:lang w:bidi="id-ID"/>
                              </w:rPr>
                              <w:t>”</w:t>
                            </w:r>
                          </w:p>
                        </w:txbxContent>
                      </v:textbox>
                      <w10:anchorlock/>
                    </v:shape>
                  </w:pict>
                </mc:Fallback>
              </mc:AlternateContent>
            </w:r>
          </w:p>
        </w:tc>
      </w:tr>
      <w:tr w:rsidR="00DF027C" w14:paraId="602E1DE9" w14:textId="77777777" w:rsidTr="00DF027C">
        <w:trPr>
          <w:trHeight w:val="5931"/>
        </w:trPr>
        <w:tc>
          <w:tcPr>
            <w:tcW w:w="9999" w:type="dxa"/>
          </w:tcPr>
          <w:p w14:paraId="6D1A149B" w14:textId="77777777" w:rsidR="00DF027C" w:rsidRDefault="00DF027C" w:rsidP="00DF027C">
            <w:pPr>
              <w:pStyle w:val="TeksPenekanan"/>
              <w:rPr>
                <w:i/>
                <w:sz w:val="36"/>
              </w:rPr>
            </w:pPr>
          </w:p>
          <w:p w14:paraId="1C95602B" w14:textId="7318C334" w:rsidR="00DF027C" w:rsidRDefault="009879C6" w:rsidP="00DF027C">
            <w:pPr>
              <w:pStyle w:val="Konten"/>
            </w:pPr>
            <w:r>
              <w:t>Pihak-pihak yang terlibat dalam penggunaan aplikasi ini adalah :</w:t>
            </w:r>
          </w:p>
          <w:p w14:paraId="4DCB4C63" w14:textId="77777777" w:rsidR="00C47BF7" w:rsidRPr="00C47BF7" w:rsidRDefault="009879C6" w:rsidP="00C47BF7">
            <w:pPr>
              <w:pStyle w:val="Konten"/>
              <w:numPr>
                <w:ilvl w:val="0"/>
                <w:numId w:val="1"/>
              </w:numPr>
              <w:rPr>
                <w:b/>
                <w:bCs/>
              </w:rPr>
            </w:pPr>
            <w:r w:rsidRPr="009879C6">
              <w:rPr>
                <w:b/>
                <w:bCs/>
              </w:rPr>
              <w:t>Kepala sekolah</w:t>
            </w:r>
            <w:r>
              <w:rPr>
                <w:b/>
                <w:bCs/>
              </w:rPr>
              <w:t xml:space="preserve">, </w:t>
            </w:r>
            <w:r>
              <w:t>untuk melihat keuangan sekolah</w:t>
            </w:r>
          </w:p>
          <w:p w14:paraId="5E4AC549" w14:textId="2A605C8D" w:rsidR="009879C6" w:rsidRPr="00C47BF7" w:rsidRDefault="009879C6" w:rsidP="00C47BF7">
            <w:pPr>
              <w:pStyle w:val="Konten"/>
              <w:numPr>
                <w:ilvl w:val="0"/>
                <w:numId w:val="1"/>
              </w:numPr>
              <w:rPr>
                <w:b/>
                <w:bCs/>
              </w:rPr>
            </w:pPr>
            <w:r w:rsidRPr="00C47BF7">
              <w:rPr>
                <w:b/>
                <w:bCs/>
              </w:rPr>
              <w:t xml:space="preserve">Bendahara, </w:t>
            </w:r>
            <w:r w:rsidRPr="009879C6">
              <w:t>untuk memasukkan data transaksi pembayaran siswa</w:t>
            </w:r>
          </w:p>
          <w:p w14:paraId="61C52F6F" w14:textId="070B9B79" w:rsidR="009879C6" w:rsidRDefault="009879C6" w:rsidP="009879C6">
            <w:pPr>
              <w:pStyle w:val="Konten"/>
              <w:numPr>
                <w:ilvl w:val="0"/>
                <w:numId w:val="1"/>
              </w:numPr>
              <w:rPr>
                <w:b/>
                <w:bCs/>
              </w:rPr>
            </w:pPr>
            <w:r>
              <w:rPr>
                <w:b/>
                <w:bCs/>
              </w:rPr>
              <w:t xml:space="preserve">Wali Mulid, </w:t>
            </w:r>
            <w:r w:rsidRPr="009879C6">
              <w:t>untuk memantau history pembayaran siswa</w:t>
            </w:r>
          </w:p>
          <w:p w14:paraId="00D2DA5C" w14:textId="52CDAC0B" w:rsidR="009879C6" w:rsidRPr="009879C6" w:rsidRDefault="009879C6" w:rsidP="009879C6">
            <w:pPr>
              <w:pStyle w:val="Konten"/>
              <w:numPr>
                <w:ilvl w:val="0"/>
                <w:numId w:val="1"/>
              </w:numPr>
              <w:rPr>
                <w:b/>
                <w:bCs/>
              </w:rPr>
            </w:pPr>
            <w:r>
              <w:rPr>
                <w:b/>
                <w:bCs/>
              </w:rPr>
              <w:t xml:space="preserve">Siswa, </w:t>
            </w:r>
            <w:r w:rsidRPr="009879C6">
              <w:t>untuk</w:t>
            </w:r>
            <w:r>
              <w:t xml:space="preserve"> memantau history pembayaran siswa</w:t>
            </w:r>
          </w:p>
          <w:p w14:paraId="29970DCA" w14:textId="77777777" w:rsidR="00DF027C" w:rsidRDefault="00DF027C" w:rsidP="00DF027C">
            <w:pPr>
              <w:pStyle w:val="Konten"/>
            </w:pPr>
          </w:p>
          <w:p w14:paraId="22F8D2C1" w14:textId="5F159868" w:rsidR="00DF027C" w:rsidRDefault="009879C6" w:rsidP="00DF027C">
            <w:pPr>
              <w:pStyle w:val="Konten"/>
              <w:rPr>
                <w:rFonts w:eastAsiaTheme="majorEastAsia" w:cstheme="majorBidi"/>
                <w:sz w:val="36"/>
                <w:szCs w:val="26"/>
              </w:rPr>
            </w:pPr>
            <w:r w:rsidRPr="009879C6">
              <w:rPr>
                <w:rFonts w:eastAsiaTheme="majorEastAsia" w:cstheme="majorBidi"/>
                <w:sz w:val="36"/>
                <w:szCs w:val="26"/>
              </w:rPr>
              <w:t>Ruang Lingkup</w:t>
            </w:r>
          </w:p>
          <w:p w14:paraId="25032770" w14:textId="4AAAA302" w:rsidR="00C47BF7" w:rsidRPr="00C47BF7" w:rsidRDefault="00C47BF7" w:rsidP="00DF027C">
            <w:pPr>
              <w:pStyle w:val="Konten"/>
              <w:rPr>
                <w:rFonts w:eastAsiaTheme="majorEastAsia" w:cstheme="majorBidi"/>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91"/>
              <w:gridCol w:w="7062"/>
            </w:tblGrid>
            <w:tr w:rsidR="00C47BF7" w14:paraId="622642B4" w14:textId="77777777" w:rsidTr="00E823CE">
              <w:tc>
                <w:tcPr>
                  <w:tcW w:w="2644" w:type="dxa"/>
                </w:tcPr>
                <w:p w14:paraId="055C0D1A" w14:textId="322B2A64" w:rsidR="00C47BF7" w:rsidRDefault="00C47BF7" w:rsidP="00DF027C">
                  <w:pPr>
                    <w:pStyle w:val="Konten"/>
                    <w:rPr>
                      <w:rFonts w:eastAsiaTheme="majorEastAsia" w:cstheme="majorBidi"/>
                      <w:szCs w:val="28"/>
                    </w:rPr>
                  </w:pPr>
                  <w:r>
                    <w:rPr>
                      <w:rFonts w:eastAsiaTheme="majorEastAsia" w:cstheme="majorBidi"/>
                      <w:szCs w:val="28"/>
                    </w:rPr>
                    <w:t>Overview sistem</w:t>
                  </w:r>
                </w:p>
              </w:tc>
              <w:tc>
                <w:tcPr>
                  <w:tcW w:w="283" w:type="dxa"/>
                </w:tcPr>
                <w:p w14:paraId="376F5A77" w14:textId="6CD99105"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5EE4DAA" w14:textId="584A71A9" w:rsidR="00C47BF7" w:rsidRDefault="00C47BF7" w:rsidP="00C47BF7">
                  <w:pPr>
                    <w:pStyle w:val="Konten"/>
                    <w:jc w:val="both"/>
                    <w:rPr>
                      <w:rFonts w:eastAsiaTheme="majorEastAsia" w:cstheme="majorBidi"/>
                      <w:szCs w:val="28"/>
                    </w:rPr>
                  </w:pPr>
                  <w:r>
                    <w:rPr>
                      <w:rFonts w:eastAsiaTheme="majorEastAsia" w:cstheme="majorBidi"/>
                      <w:szCs w:val="28"/>
                    </w:rPr>
                    <w:t>Aplikasi ini dikembangkan untuk memberikan kemudahan kepada para pengguna yang membutuhakn informasi terkait dengan pembayaran sekolah</w:t>
                  </w:r>
                </w:p>
              </w:tc>
            </w:tr>
            <w:tr w:rsidR="00C47BF7" w14:paraId="0C4BA56A" w14:textId="77777777" w:rsidTr="00E823CE">
              <w:tc>
                <w:tcPr>
                  <w:tcW w:w="2644" w:type="dxa"/>
                </w:tcPr>
                <w:p w14:paraId="10F4F3B2" w14:textId="7FB82530" w:rsidR="00C47BF7" w:rsidRDefault="00C47BF7" w:rsidP="00DF027C">
                  <w:pPr>
                    <w:pStyle w:val="Konten"/>
                    <w:rPr>
                      <w:rFonts w:eastAsiaTheme="majorEastAsia" w:cstheme="majorBidi"/>
                      <w:szCs w:val="28"/>
                    </w:rPr>
                  </w:pPr>
                  <w:r>
                    <w:rPr>
                      <w:rFonts w:eastAsiaTheme="majorEastAsia" w:cstheme="majorBidi"/>
                      <w:szCs w:val="28"/>
                    </w:rPr>
                    <w:t>Deksripsi pengguna</w:t>
                  </w:r>
                </w:p>
              </w:tc>
              <w:tc>
                <w:tcPr>
                  <w:tcW w:w="283" w:type="dxa"/>
                </w:tcPr>
                <w:p w14:paraId="2035B29B" w14:textId="5677A9FB"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711ADF7" w14:textId="2851764A" w:rsidR="00C47BF7" w:rsidRDefault="00C47BF7" w:rsidP="00C47BF7">
                  <w:pPr>
                    <w:pStyle w:val="Konten"/>
                    <w:jc w:val="both"/>
                    <w:rPr>
                      <w:rFonts w:eastAsiaTheme="majorEastAsia" w:cstheme="majorBidi"/>
                      <w:szCs w:val="28"/>
                    </w:rPr>
                  </w:pPr>
                  <w:r>
                    <w:rPr>
                      <w:rFonts w:eastAsiaTheme="majorEastAsia" w:cstheme="majorBidi"/>
                      <w:szCs w:val="28"/>
                    </w:rPr>
                    <w:t>Dalam sistem ini secara umum memiliki 4 pengguna yaitu Kepala sekolah, bendahara,Orang tua / Wali murid, siswa. Dimana setiap pengguna memiliki hak akses atau menu yang berbeda-beda sesuai dengan kebutuhan masing-masing penggunan.</w:t>
                  </w:r>
                </w:p>
              </w:tc>
            </w:tr>
            <w:tr w:rsidR="00C47BF7" w14:paraId="4923A62F" w14:textId="77777777" w:rsidTr="00E823CE">
              <w:tc>
                <w:tcPr>
                  <w:tcW w:w="2644" w:type="dxa"/>
                </w:tcPr>
                <w:p w14:paraId="14D62640" w14:textId="3FA079B0" w:rsidR="00C47BF7" w:rsidRDefault="00C47BF7" w:rsidP="00DF027C">
                  <w:pPr>
                    <w:pStyle w:val="Konten"/>
                    <w:rPr>
                      <w:rFonts w:eastAsiaTheme="majorEastAsia" w:cstheme="majorBidi"/>
                      <w:szCs w:val="28"/>
                    </w:rPr>
                  </w:pPr>
                  <w:r>
                    <w:rPr>
                      <w:rFonts w:eastAsiaTheme="majorEastAsia" w:cstheme="majorBidi"/>
                      <w:szCs w:val="28"/>
                    </w:rPr>
                    <w:t>Overview produk</w:t>
                  </w:r>
                </w:p>
              </w:tc>
              <w:tc>
                <w:tcPr>
                  <w:tcW w:w="283" w:type="dxa"/>
                </w:tcPr>
                <w:p w14:paraId="76860FBB" w14:textId="0A691E4C"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034EF5A3" w14:textId="77777777" w:rsidR="00C47BF7" w:rsidRDefault="00C47BF7" w:rsidP="00C47BF7">
                  <w:pPr>
                    <w:pStyle w:val="Konten"/>
                    <w:jc w:val="both"/>
                    <w:rPr>
                      <w:rFonts w:eastAsiaTheme="majorEastAsia" w:cstheme="majorBidi"/>
                      <w:szCs w:val="28"/>
                    </w:rPr>
                  </w:pPr>
                  <w:r>
                    <w:rPr>
                      <w:rFonts w:eastAsiaTheme="majorEastAsia" w:cstheme="majorBidi"/>
                      <w:szCs w:val="28"/>
                    </w:rPr>
                    <w:t>Aplikasi keuangan ini memiliki beberapa fitur :</w:t>
                  </w:r>
                </w:p>
                <w:p w14:paraId="452918F6" w14:textId="3E66910B"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Data master</w:t>
                  </w:r>
                  <w:r>
                    <w:rPr>
                      <w:rFonts w:eastAsiaTheme="majorEastAsia" w:cstheme="majorBidi"/>
                      <w:szCs w:val="28"/>
                    </w:rPr>
                    <w:t>, Merupakan menu untuk memanajemen data-data yang dibutuhkan oleh sistem ini</w:t>
                  </w:r>
                </w:p>
                <w:p w14:paraId="79C7D605" w14:textId="1C3D914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lastRenderedPageBreak/>
                    <w:t>Transaksi</w:t>
                  </w:r>
                  <w:r>
                    <w:rPr>
                      <w:rFonts w:eastAsiaTheme="majorEastAsia" w:cstheme="majorBidi"/>
                      <w:szCs w:val="28"/>
                    </w:rPr>
                    <w:t>, Merupakan menu proses transaksi yang dibutuhkan oleh sistem</w:t>
                  </w:r>
                </w:p>
                <w:p w14:paraId="101678C4" w14:textId="436644C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Laporan</w:t>
                  </w:r>
                  <w:r>
                    <w:rPr>
                      <w:rFonts w:eastAsiaTheme="majorEastAsia" w:cstheme="majorBidi"/>
                      <w:szCs w:val="28"/>
                    </w:rPr>
                    <w:t>, Menu yang digunakan untuk melihat laporan-laporan yang diperlukan oleh sistem dan masing-masing penggunana.</w:t>
                  </w:r>
                </w:p>
              </w:tc>
            </w:tr>
            <w:tr w:rsidR="00E823CE" w14:paraId="65FC436F" w14:textId="77777777" w:rsidTr="00E823CE">
              <w:tc>
                <w:tcPr>
                  <w:tcW w:w="2644" w:type="dxa"/>
                </w:tcPr>
                <w:p w14:paraId="6C4D1B18" w14:textId="567F74E3" w:rsidR="00E823CE" w:rsidRDefault="00E823CE" w:rsidP="00DF027C">
                  <w:pPr>
                    <w:pStyle w:val="Konten"/>
                    <w:rPr>
                      <w:rFonts w:eastAsiaTheme="majorEastAsia" w:cstheme="majorBidi"/>
                      <w:szCs w:val="28"/>
                    </w:rPr>
                  </w:pPr>
                  <w:r>
                    <w:rPr>
                      <w:rFonts w:eastAsiaTheme="majorEastAsia" w:cstheme="majorBidi"/>
                      <w:szCs w:val="28"/>
                    </w:rPr>
                    <w:lastRenderedPageBreak/>
                    <w:t>Kebutuhan sistem</w:t>
                  </w:r>
                </w:p>
              </w:tc>
              <w:tc>
                <w:tcPr>
                  <w:tcW w:w="283" w:type="dxa"/>
                </w:tcPr>
                <w:p w14:paraId="65155317" w14:textId="72B4187B" w:rsidR="00E823CE" w:rsidRDefault="00E823CE" w:rsidP="00DF027C">
                  <w:pPr>
                    <w:pStyle w:val="Konten"/>
                    <w:rPr>
                      <w:rFonts w:eastAsiaTheme="majorEastAsia" w:cstheme="majorBidi"/>
                      <w:szCs w:val="28"/>
                    </w:rPr>
                  </w:pPr>
                  <w:r>
                    <w:rPr>
                      <w:rFonts w:eastAsiaTheme="majorEastAsia" w:cstheme="majorBidi"/>
                      <w:szCs w:val="28"/>
                    </w:rPr>
                    <w:t>:</w:t>
                  </w:r>
                </w:p>
              </w:tc>
              <w:tc>
                <w:tcPr>
                  <w:tcW w:w="7062" w:type="dxa"/>
                </w:tcPr>
                <w:p w14:paraId="40CEAAD4" w14:textId="77777777" w:rsidR="00E823CE" w:rsidRDefault="00E823CE" w:rsidP="00C47BF7">
                  <w:pPr>
                    <w:pStyle w:val="Konten"/>
                    <w:jc w:val="both"/>
                  </w:pPr>
                  <w:r>
                    <w:t>Untuk menjalankan aplikasi ini dalam tahap deployment pengguna menggunakan spesifikasi berikut :</w:t>
                  </w:r>
                </w:p>
                <w:p w14:paraId="7570ED0B" w14:textId="77777777" w:rsidR="00E823CE" w:rsidRDefault="00E823CE" w:rsidP="00C47BF7">
                  <w:pPr>
                    <w:pStyle w:val="Konten"/>
                    <w:jc w:val="both"/>
                  </w:pPr>
                  <w:r>
                    <w:t>1. Sistem Operasi : Windows 10 Pro 64bit</w:t>
                  </w:r>
                </w:p>
                <w:p w14:paraId="7FABA784" w14:textId="77777777" w:rsidR="00E823CE" w:rsidRDefault="00E823CE" w:rsidP="00C47BF7">
                  <w:pPr>
                    <w:pStyle w:val="Konten"/>
                    <w:jc w:val="both"/>
                  </w:pPr>
                  <w:r>
                    <w:t xml:space="preserve">2. Laptop Dell Inspiron 421-14R RAM 16GB, SSD 512 </w:t>
                  </w:r>
                </w:p>
                <w:p w14:paraId="62708002" w14:textId="77777777" w:rsidR="00E823CE" w:rsidRDefault="00E823CE" w:rsidP="00C47BF7">
                  <w:pPr>
                    <w:pStyle w:val="Konten"/>
                    <w:jc w:val="both"/>
                  </w:pPr>
                  <w:r>
                    <w:t xml:space="preserve">3. Webserver : XAMPP V3.3.0, apache2, PHP 8.0. </w:t>
                  </w:r>
                </w:p>
                <w:p w14:paraId="4B134CB4" w14:textId="77777777" w:rsidR="00E823CE" w:rsidRDefault="00E823CE" w:rsidP="00C47BF7">
                  <w:pPr>
                    <w:pStyle w:val="Konten"/>
                    <w:jc w:val="both"/>
                  </w:pPr>
                  <w:r>
                    <w:t>4. Database MySql 8.3.0 community edition</w:t>
                  </w:r>
                </w:p>
                <w:p w14:paraId="4519B383" w14:textId="77777777" w:rsidR="00E823CE" w:rsidRDefault="00E823CE" w:rsidP="00C47BF7">
                  <w:pPr>
                    <w:pStyle w:val="Konten"/>
                    <w:jc w:val="both"/>
                  </w:pPr>
                </w:p>
                <w:p w14:paraId="7E217E6E" w14:textId="46F5434E" w:rsidR="00E823CE" w:rsidRDefault="00E823CE" w:rsidP="00C47BF7">
                  <w:pPr>
                    <w:pStyle w:val="Konten"/>
                    <w:jc w:val="both"/>
                    <w:rPr>
                      <w:rFonts w:eastAsiaTheme="majorEastAsia" w:cstheme="majorBidi"/>
                      <w:szCs w:val="28"/>
                    </w:rPr>
                  </w:pPr>
                  <w:r>
                    <w:t>Untuk tahap penggunaan aplikasi keuangan ini bisa dijalankan dimulti OS (Windows, Linux, MacOS). Untuk database minimal menggunakan MySql versi 8.3.0</w:t>
                  </w:r>
                </w:p>
              </w:tc>
            </w:tr>
          </w:tbl>
          <w:p w14:paraId="440F3793" w14:textId="12D8DF82" w:rsidR="009879C6" w:rsidRPr="00C47BF7" w:rsidRDefault="009879C6" w:rsidP="00DF027C">
            <w:pPr>
              <w:pStyle w:val="Konten"/>
              <w:rPr>
                <w:rFonts w:eastAsiaTheme="majorEastAsia" w:cstheme="majorBidi"/>
                <w:szCs w:val="28"/>
              </w:rPr>
            </w:pPr>
          </w:p>
          <w:p w14:paraId="3EB9FDD2" w14:textId="69C8DF5D" w:rsidR="00DF027C" w:rsidRPr="00E823CE" w:rsidRDefault="00E823CE" w:rsidP="00DF027C">
            <w:pPr>
              <w:pStyle w:val="Konten"/>
              <w:rPr>
                <w:rFonts w:eastAsiaTheme="majorEastAsia" w:cstheme="majorBidi"/>
                <w:sz w:val="36"/>
                <w:szCs w:val="26"/>
              </w:rPr>
            </w:pPr>
            <w:r w:rsidRPr="00E823CE">
              <w:rPr>
                <w:rFonts w:eastAsiaTheme="majorEastAsia" w:cstheme="majorBidi"/>
                <w:sz w:val="36"/>
                <w:szCs w:val="26"/>
              </w:rPr>
              <w:t>Aristektur Sistem</w:t>
            </w:r>
          </w:p>
          <w:p w14:paraId="004B349D" w14:textId="77777777" w:rsidR="00DF027C" w:rsidRDefault="00DF027C" w:rsidP="00DF027C">
            <w:pPr>
              <w:pStyle w:val="Konten"/>
              <w:rPr>
                <w:i/>
                <w:sz w:val="36"/>
              </w:rPr>
            </w:pPr>
          </w:p>
        </w:tc>
      </w:tr>
      <w:tr w:rsidR="00C47BF7" w14:paraId="5B4736CF" w14:textId="77777777" w:rsidTr="00DF027C">
        <w:trPr>
          <w:trHeight w:val="5931"/>
        </w:trPr>
        <w:tc>
          <w:tcPr>
            <w:tcW w:w="9999" w:type="dxa"/>
          </w:tcPr>
          <w:p w14:paraId="2EDC7A29" w14:textId="6489D8BB" w:rsidR="00C47BF7" w:rsidRPr="00C47BF7" w:rsidRDefault="00E823CE" w:rsidP="00E823CE">
            <w:pPr>
              <w:pStyle w:val="TeksPenekanan"/>
              <w:jc w:val="center"/>
              <w:rPr>
                <w:iCs/>
                <w:szCs w:val="28"/>
              </w:rPr>
            </w:pPr>
            <w:r>
              <w:rPr>
                <w:noProof/>
              </w:rPr>
              <w:lastRenderedPageBreak/>
              <mc:AlternateContent>
                <mc:Choice Requires="wps">
                  <w:drawing>
                    <wp:anchor distT="0" distB="0" distL="114300" distR="114300" simplePos="0" relativeHeight="251663360" behindDoc="0" locked="0" layoutInCell="1" allowOverlap="1" wp14:anchorId="113329DD" wp14:editId="5696C777">
                      <wp:simplePos x="0" y="0"/>
                      <wp:positionH relativeFrom="column">
                        <wp:posOffset>2799715</wp:posOffset>
                      </wp:positionH>
                      <wp:positionV relativeFrom="paragraph">
                        <wp:posOffset>1011555</wp:posOffset>
                      </wp:positionV>
                      <wp:extent cx="714375" cy="0"/>
                      <wp:effectExtent l="0" t="95250" r="0" b="95250"/>
                      <wp:wrapNone/>
                      <wp:docPr id="390820983" name="Straight Arrow Connector 2"/>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CACE71" id="_x0000_t32" coordsize="21600,21600" o:spt="32" o:oned="t" path="m,l21600,21600e" filled="f">
                      <v:path arrowok="t" fillok="f" o:connecttype="none"/>
                      <o:lock v:ext="edit" shapetype="t"/>
                    </v:shapetype>
                    <v:shape id="Straight Arrow Connector 2" o:spid="_x0000_s1026" type="#_x0000_t32" style="position:absolute;margin-left:220.45pt;margin-top:79.65pt;width:56.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" strokecolor="#024f75 [3204]"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F215218" wp14:editId="55AF56E6">
                      <wp:simplePos x="0" y="0"/>
                      <wp:positionH relativeFrom="column">
                        <wp:posOffset>3504565</wp:posOffset>
                      </wp:positionH>
                      <wp:positionV relativeFrom="paragraph">
                        <wp:posOffset>821055</wp:posOffset>
                      </wp:positionV>
                      <wp:extent cx="857250" cy="390525"/>
                      <wp:effectExtent l="0" t="0" r="19050" b="28575"/>
                      <wp:wrapNone/>
                      <wp:docPr id="148757458" name="Rectangle: Single Corner Snipped 1"/>
                      <wp:cNvGraphicFramePr/>
                      <a:graphic xmlns:a="http://schemas.openxmlformats.org/drawingml/2006/main">
                        <a:graphicData uri="http://schemas.microsoft.com/office/word/2010/wordprocessingShape">
                          <wps:wsp>
                            <wps:cNvSpPr/>
                            <wps:spPr>
                              <a:xfrm>
                                <a:off x="0" y="0"/>
                                <a:ext cx="857250" cy="390525"/>
                              </a:xfrm>
                              <a:prstGeom prst="snip1Rect">
                                <a:avLst/>
                              </a:prstGeom>
                            </wps:spPr>
                            <wps:style>
                              <a:lnRef idx="2">
                                <a:schemeClr val="accent4"/>
                              </a:lnRef>
                              <a:fillRef idx="1">
                                <a:schemeClr val="lt1"/>
                              </a:fillRef>
                              <a:effectRef idx="0">
                                <a:schemeClr val="accent4"/>
                              </a:effectRef>
                              <a:fontRef idx="minor">
                                <a:schemeClr val="dk1"/>
                              </a:fontRef>
                            </wps:style>
                            <wps:txbx>
                              <w:txbxContent>
                                <w:p w14:paraId="2A609135" w14:textId="7F268A3D" w:rsidR="00E823CE" w:rsidRDefault="00E823CE" w:rsidP="00E823CE">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15218" id="Rectangle: Single Corner Snipped 1" o:spid="_x0000_s1028" style="position:absolute;left:0;text-align:left;margin-left:275.95pt;margin-top:64.65pt;width:6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572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" adj="-11796480,,5400" path="m,l792161,r65089,65089l857250,390525,,390525,,xe" fillcolor="white [3201]" strokecolor="#66b2ca [3207]" strokeweight="2pt">
                      <v:stroke joinstyle="miter"/>
                      <v:formulas/>
                      <v:path arrowok="t" o:connecttype="custom" o:connectlocs="0,0;792161,0;857250,65089;857250,390525;0,390525;0,0" o:connectangles="0,0,0,0,0,0" textboxrect="0,0,857250,390525"/>
                      <v:textbox>
                        <w:txbxContent>
                          <w:p w14:paraId="2A609135" w14:textId="7F268A3D" w:rsidR="00E823CE" w:rsidRDefault="00E823CE" w:rsidP="00E823CE">
                            <w:pPr>
                              <w:jc w:val="center"/>
                            </w:pPr>
                            <w:r>
                              <w:t>API</w:t>
                            </w:r>
                          </w:p>
                        </w:txbxContent>
                      </v:textbox>
                    </v:shape>
                  </w:pict>
                </mc:Fallback>
              </mc:AlternateContent>
            </w:r>
            <w:r>
              <w:rPr>
                <w:noProof/>
              </w:rPr>
              <w:drawing>
                <wp:inline distT="0" distB="0" distL="0" distR="0" wp14:anchorId="6D8DAFEE" wp14:editId="6FA33438">
                  <wp:extent cx="4305300" cy="3829050"/>
                  <wp:effectExtent l="0" t="0" r="0" b="0"/>
                  <wp:docPr id="5459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8974" name=""/>
                          <pic:cNvPicPr/>
                        </pic:nvPicPr>
                        <pic:blipFill>
                          <a:blip r:embed="rId10"/>
                          <a:stretch>
                            <a:fillRect/>
                          </a:stretch>
                        </pic:blipFill>
                        <pic:spPr>
                          <a:xfrm>
                            <a:off x="0" y="0"/>
                            <a:ext cx="4305300" cy="3829050"/>
                          </a:xfrm>
                          <a:prstGeom prst="rect">
                            <a:avLst/>
                          </a:prstGeom>
                        </pic:spPr>
                      </pic:pic>
                    </a:graphicData>
                  </a:graphic>
                </wp:inline>
              </w:drawing>
            </w:r>
          </w:p>
        </w:tc>
      </w:tr>
      <w:tr w:rsidR="00C47BF7" w14:paraId="03DD1CBA" w14:textId="77777777" w:rsidTr="00DF027C">
        <w:trPr>
          <w:trHeight w:val="5931"/>
        </w:trPr>
        <w:tc>
          <w:tcPr>
            <w:tcW w:w="9999" w:type="dxa"/>
          </w:tcPr>
          <w:p w14:paraId="25C6F518" w14:textId="3D2EFC73" w:rsidR="0038643C" w:rsidRDefault="00684DC0" w:rsidP="00DA08AF">
            <w:pPr>
              <w:pStyle w:val="Konten"/>
              <w:rPr>
                <w:rFonts w:eastAsiaTheme="majorEastAsia" w:cstheme="majorBidi"/>
                <w:sz w:val="36"/>
                <w:szCs w:val="26"/>
              </w:rPr>
            </w:pPr>
            <w:r>
              <w:rPr>
                <w:noProof/>
              </w:rPr>
              <w:lastRenderedPageBreak/>
              <mc:AlternateContent>
                <mc:Choice Requires="wps">
                  <w:drawing>
                    <wp:anchor distT="0" distB="0" distL="114300" distR="114300" simplePos="0" relativeHeight="251666432" behindDoc="0" locked="0" layoutInCell="1" allowOverlap="1" wp14:anchorId="4E979075" wp14:editId="31052B32">
                      <wp:simplePos x="0" y="0"/>
                      <wp:positionH relativeFrom="column">
                        <wp:posOffset>1254760</wp:posOffset>
                      </wp:positionH>
                      <wp:positionV relativeFrom="paragraph">
                        <wp:posOffset>2741295</wp:posOffset>
                      </wp:positionV>
                      <wp:extent cx="3397885" cy="635"/>
                      <wp:effectExtent l="0" t="0" r="0" b="0"/>
                      <wp:wrapTopAndBottom/>
                      <wp:docPr id="2142472351" name="Text Box 1"/>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45C15C4D" w14:textId="4D527404" w:rsidR="00684DC0" w:rsidRPr="00684DC0" w:rsidRDefault="00684DC0" w:rsidP="00684DC0">
                                  <w:pPr>
                                    <w:pStyle w:val="Caption"/>
                                    <w:jc w:val="center"/>
                                    <w:rPr>
                                      <w:noProof/>
                                      <w:sz w:val="28"/>
                                      <w:szCs w:val="28"/>
                                    </w:rPr>
                                  </w:pPr>
                                  <w:r w:rsidRPr="00684DC0">
                                    <w:rPr>
                                      <w:sz w:val="28"/>
                                      <w:szCs w:val="28"/>
                                    </w:rPr>
                                    <w:t xml:space="preserve">Gambar </w:t>
                                  </w:r>
                                  <w:r w:rsidRPr="00684DC0">
                                    <w:rPr>
                                      <w:sz w:val="28"/>
                                      <w:szCs w:val="28"/>
                                    </w:rPr>
                                    <w:fldChar w:fldCharType="begin"/>
                                  </w:r>
                                  <w:r w:rsidRPr="00684DC0">
                                    <w:rPr>
                                      <w:sz w:val="28"/>
                                      <w:szCs w:val="28"/>
                                    </w:rPr>
                                    <w:instrText xml:space="preserve"> SEQ Gambar \* ARABIC </w:instrText>
                                  </w:r>
                                  <w:r w:rsidRPr="00684DC0">
                                    <w:rPr>
                                      <w:sz w:val="28"/>
                                      <w:szCs w:val="28"/>
                                    </w:rPr>
                                    <w:fldChar w:fldCharType="separate"/>
                                  </w:r>
                                  <w:r w:rsidRPr="00684DC0">
                                    <w:rPr>
                                      <w:noProof/>
                                      <w:sz w:val="28"/>
                                      <w:szCs w:val="28"/>
                                    </w:rPr>
                                    <w:t>1</w:t>
                                  </w:r>
                                  <w:r w:rsidRPr="00684DC0">
                                    <w:rPr>
                                      <w:sz w:val="28"/>
                                      <w:szCs w:val="28"/>
                                    </w:rPr>
                                    <w:fldChar w:fldCharType="end"/>
                                  </w:r>
                                  <w:r w:rsidRPr="00684DC0">
                                    <w:rPr>
                                      <w:sz w:val="28"/>
                                      <w:szCs w:val="28"/>
                                    </w:rPr>
                                    <w: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9075" id="Text Box 1" o:spid="_x0000_s1029" type="#_x0000_t202" style="position:absolute;margin-left:98.8pt;margin-top:215.85pt;width:2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" stroked="f">
                      <v:textbox style="mso-fit-shape-to-text:t" inset="0,0,0,0">
                        <w:txbxContent>
                          <w:p w14:paraId="45C15C4D" w14:textId="4D527404" w:rsidR="00684DC0" w:rsidRPr="00684DC0" w:rsidRDefault="00684DC0" w:rsidP="00684DC0">
                            <w:pPr>
                              <w:pStyle w:val="Caption"/>
                              <w:jc w:val="center"/>
                              <w:rPr>
                                <w:noProof/>
                                <w:sz w:val="28"/>
                                <w:szCs w:val="28"/>
                              </w:rPr>
                            </w:pPr>
                            <w:r w:rsidRPr="00684DC0">
                              <w:rPr>
                                <w:sz w:val="28"/>
                                <w:szCs w:val="28"/>
                              </w:rPr>
                              <w:t xml:space="preserve">Gambar </w:t>
                            </w:r>
                            <w:r w:rsidRPr="00684DC0">
                              <w:rPr>
                                <w:sz w:val="28"/>
                                <w:szCs w:val="28"/>
                              </w:rPr>
                              <w:fldChar w:fldCharType="begin"/>
                            </w:r>
                            <w:r w:rsidRPr="00684DC0">
                              <w:rPr>
                                <w:sz w:val="28"/>
                                <w:szCs w:val="28"/>
                              </w:rPr>
                              <w:instrText xml:space="preserve"> SEQ Gambar \* ARABIC </w:instrText>
                            </w:r>
                            <w:r w:rsidRPr="00684DC0">
                              <w:rPr>
                                <w:sz w:val="28"/>
                                <w:szCs w:val="28"/>
                              </w:rPr>
                              <w:fldChar w:fldCharType="separate"/>
                            </w:r>
                            <w:r w:rsidRPr="00684DC0">
                              <w:rPr>
                                <w:noProof/>
                                <w:sz w:val="28"/>
                                <w:szCs w:val="28"/>
                              </w:rPr>
                              <w:t>1</w:t>
                            </w:r>
                            <w:r w:rsidRPr="00684DC0">
                              <w:rPr>
                                <w:sz w:val="28"/>
                                <w:szCs w:val="28"/>
                              </w:rPr>
                              <w:fldChar w:fldCharType="end"/>
                            </w:r>
                            <w:r w:rsidRPr="00684DC0">
                              <w:rPr>
                                <w:sz w:val="28"/>
                                <w:szCs w:val="28"/>
                              </w:rPr>
                              <w:t>. ERD</w:t>
                            </w:r>
                          </w:p>
                        </w:txbxContent>
                      </v:textbox>
                      <w10:wrap type="topAndBottom"/>
                    </v:shape>
                  </w:pict>
                </mc:Fallback>
              </mc:AlternateContent>
            </w:r>
            <w:r w:rsidR="001C0235">
              <w:rPr>
                <w:noProof/>
              </w:rPr>
              <w:drawing>
                <wp:anchor distT="0" distB="0" distL="114300" distR="114300" simplePos="0" relativeHeight="251664384" behindDoc="0" locked="0" layoutInCell="1" allowOverlap="1" wp14:anchorId="33210B31" wp14:editId="3B82A851">
                  <wp:simplePos x="0" y="0"/>
                  <wp:positionH relativeFrom="column">
                    <wp:posOffset>1254760</wp:posOffset>
                  </wp:positionH>
                  <wp:positionV relativeFrom="paragraph">
                    <wp:posOffset>314325</wp:posOffset>
                  </wp:positionV>
                  <wp:extent cx="3397885" cy="2369820"/>
                  <wp:effectExtent l="0" t="0" r="0" b="0"/>
                  <wp:wrapTopAndBottom/>
                  <wp:docPr id="1207233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3657" name="Picture 1207233657"/>
                          <pic:cNvPicPr/>
                        </pic:nvPicPr>
                        <pic:blipFill rotWithShape="1">
                          <a:blip r:embed="rId11" cstate="print">
                            <a:extLst>
                              <a:ext uri="{28A0092B-C50C-407E-A947-70E740481C1C}">
                                <a14:useLocalDpi xmlns:a14="http://schemas.microsoft.com/office/drawing/2010/main" val="0"/>
                              </a:ext>
                            </a:extLst>
                          </a:blip>
                          <a:srcRect l="13913" t="16363" r="37887" b="22461"/>
                          <a:stretch/>
                        </pic:blipFill>
                        <pic:spPr bwMode="auto">
                          <a:xfrm>
                            <a:off x="0" y="0"/>
                            <a:ext cx="3397885"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7B6A">
              <w:rPr>
                <w:rFonts w:eastAsiaTheme="majorEastAsia" w:cstheme="majorBidi"/>
                <w:sz w:val="36"/>
                <w:szCs w:val="26"/>
              </w:rPr>
              <w:t>Desain ERD</w:t>
            </w:r>
          </w:p>
          <w:p w14:paraId="68B56F1F" w14:textId="77777777" w:rsidR="00A60154" w:rsidRDefault="00684DC0" w:rsidP="00684DC0">
            <w:pPr>
              <w:pStyle w:val="TeksPenekanan"/>
              <w:spacing w:before="240"/>
              <w:rPr>
                <w:b w:val="0"/>
                <w:bCs/>
              </w:rPr>
            </w:pPr>
            <w:r>
              <w:rPr>
                <w:b w:val="0"/>
                <w:bCs/>
              </w:rPr>
              <w:t>Pada gambar 1</w:t>
            </w:r>
            <w:r w:rsidR="006A0EAF">
              <w:rPr>
                <w:b w:val="0"/>
                <w:bCs/>
              </w:rPr>
              <w:t xml:space="preserve">. </w:t>
            </w:r>
            <w:r w:rsidR="00A613A1">
              <w:rPr>
                <w:b w:val="0"/>
                <w:bCs/>
              </w:rPr>
              <w:t xml:space="preserve">Terdapat </w:t>
            </w:r>
            <w:r w:rsidR="00782425">
              <w:rPr>
                <w:b w:val="0"/>
                <w:bCs/>
              </w:rPr>
              <w:t>2 tabel transaksi dan siswa</w:t>
            </w:r>
            <w:r w:rsidR="00550882">
              <w:rPr>
                <w:b w:val="0"/>
                <w:bCs/>
              </w:rPr>
              <w:t xml:space="preserve">. Tabel transaksi digunakan untuk </w:t>
            </w:r>
            <w:r w:rsidR="00AC254D">
              <w:rPr>
                <w:b w:val="0"/>
                <w:bCs/>
              </w:rPr>
              <w:t xml:space="preserve">mengisi jenis pembayaran </w:t>
            </w:r>
            <w:r w:rsidR="0035706A">
              <w:rPr>
                <w:b w:val="0"/>
                <w:bCs/>
              </w:rPr>
              <w:t>beserta nominal, sedangkan tabel siswa digunakan untuk</w:t>
            </w:r>
            <w:r w:rsidR="002A0505">
              <w:rPr>
                <w:b w:val="0"/>
                <w:bCs/>
              </w:rPr>
              <w:t xml:space="preserve"> </w:t>
            </w:r>
            <w:r w:rsidR="003803C3">
              <w:rPr>
                <w:b w:val="0"/>
                <w:bCs/>
              </w:rPr>
              <w:t>menyimpan data siswa</w:t>
            </w:r>
            <w:r w:rsidR="00D747B2">
              <w:rPr>
                <w:b w:val="0"/>
                <w:bCs/>
              </w:rPr>
              <w:t xml:space="preserve"> yang nantinya </w:t>
            </w:r>
            <w:r w:rsidR="00545A80">
              <w:rPr>
                <w:b w:val="0"/>
                <w:bCs/>
              </w:rPr>
              <w:t xml:space="preserve">“nis_siswa” </w:t>
            </w:r>
            <w:r w:rsidR="00D747B2">
              <w:rPr>
                <w:b w:val="0"/>
                <w:bCs/>
              </w:rPr>
              <w:t>bisa digunakan untuk melakukan transaksi</w:t>
            </w:r>
            <w:r w:rsidR="00B82F7B">
              <w:rPr>
                <w:b w:val="0"/>
                <w:bCs/>
              </w:rPr>
              <w:t>.</w:t>
            </w:r>
          </w:p>
          <w:p w14:paraId="359E97E7" w14:textId="77777777" w:rsidR="00A97C83" w:rsidRDefault="00A97C83" w:rsidP="00684DC0">
            <w:pPr>
              <w:pStyle w:val="TeksPenekanan"/>
              <w:spacing w:before="240"/>
              <w:rPr>
                <w:b w:val="0"/>
                <w:bCs/>
              </w:rPr>
            </w:pPr>
          </w:p>
          <w:p w14:paraId="5C5D721B" w14:textId="46830296" w:rsidR="002C7383" w:rsidRPr="00A97C83" w:rsidRDefault="00A60154" w:rsidP="00A97C83">
            <w:pPr>
              <w:rPr>
                <w:b w:val="0"/>
                <w:bCs/>
                <w:sz w:val="32"/>
                <w:szCs w:val="32"/>
              </w:rPr>
            </w:pPr>
            <w:r w:rsidRPr="00A97C83">
              <w:rPr>
                <w:b w:val="0"/>
                <w:bCs/>
                <w:sz w:val="32"/>
                <w:szCs w:val="32"/>
              </w:rPr>
              <w:t>Desain Diagram Use Case</w:t>
            </w:r>
            <w:r w:rsidR="00B82F7B" w:rsidRPr="00A97C83">
              <w:rPr>
                <w:b w:val="0"/>
                <w:bCs/>
                <w:sz w:val="32"/>
                <w:szCs w:val="32"/>
              </w:rPr>
              <w:t xml:space="preserve"> </w:t>
            </w:r>
          </w:p>
          <w:p w14:paraId="61E1E0C1" w14:textId="6EA75602" w:rsidR="00A60154" w:rsidRDefault="00A60154" w:rsidP="00A60154">
            <w:pPr>
              <w:pStyle w:val="TeksPenekanan"/>
              <w:spacing w:before="240"/>
              <w:jc w:val="center"/>
              <w:rPr>
                <w:b w:val="0"/>
                <w:bCs/>
              </w:rPr>
            </w:pPr>
            <w:r>
              <w:rPr>
                <w:b w:val="0"/>
                <w:bCs/>
                <w:noProof/>
              </w:rPr>
              <w:drawing>
                <wp:inline distT="0" distB="0" distL="0" distR="0" wp14:anchorId="249B8DA1" wp14:editId="20EC9397">
                  <wp:extent cx="4648200" cy="3438525"/>
                  <wp:effectExtent l="0" t="0" r="0" b="9525"/>
                  <wp:docPr id="15563869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86922" name="Picture 1556386922"/>
                          <pic:cNvPicPr/>
                        </pic:nvPicPr>
                        <pic:blipFill>
                          <a:blip r:embed="rId12">
                            <a:extLst>
                              <a:ext uri="{28A0092B-C50C-407E-A947-70E740481C1C}">
                                <a14:useLocalDpi xmlns:a14="http://schemas.microsoft.com/office/drawing/2010/main" val="0"/>
                              </a:ext>
                            </a:extLst>
                          </a:blip>
                          <a:stretch>
                            <a:fillRect/>
                          </a:stretch>
                        </pic:blipFill>
                        <pic:spPr>
                          <a:xfrm>
                            <a:off x="0" y="0"/>
                            <a:ext cx="4648200" cy="3438525"/>
                          </a:xfrm>
                          <a:prstGeom prst="rect">
                            <a:avLst/>
                          </a:prstGeom>
                        </pic:spPr>
                      </pic:pic>
                    </a:graphicData>
                  </a:graphic>
                </wp:inline>
              </w:drawing>
            </w:r>
          </w:p>
          <w:p w14:paraId="3851454E" w14:textId="532DB96C" w:rsidR="00A60154" w:rsidRPr="00A60154" w:rsidRDefault="00A60154" w:rsidP="00A60154">
            <w:pPr>
              <w:pStyle w:val="TeksPenekanan"/>
              <w:spacing w:before="240"/>
              <w:jc w:val="center"/>
              <w:rPr>
                <w:i/>
                <w:iCs/>
              </w:rPr>
            </w:pPr>
            <w:r>
              <w:rPr>
                <w:i/>
                <w:iCs/>
              </w:rPr>
              <w:t>Gambar 2. Diagram Use Case</w:t>
            </w:r>
          </w:p>
          <w:p w14:paraId="77AC2774" w14:textId="03560BD9" w:rsidR="00317CA7" w:rsidRPr="00317CA7" w:rsidRDefault="00317CA7" w:rsidP="00317CA7">
            <w:pPr>
              <w:pStyle w:val="Konten"/>
              <w:rPr>
                <w:rFonts w:ascii="Times New Roman" w:eastAsiaTheme="majorEastAsia" w:hAnsi="Times New Roman" w:cs="Times New Roman"/>
                <w:szCs w:val="28"/>
              </w:rPr>
            </w:pPr>
          </w:p>
          <w:p w14:paraId="0572E697" w14:textId="77777777" w:rsidR="002C7383" w:rsidRDefault="002C7383" w:rsidP="00DA08AF">
            <w:pPr>
              <w:pStyle w:val="Konten"/>
              <w:rPr>
                <w:rFonts w:eastAsiaTheme="majorEastAsia" w:cstheme="majorBidi"/>
                <w:sz w:val="36"/>
                <w:szCs w:val="26"/>
              </w:rPr>
            </w:pPr>
          </w:p>
          <w:p w14:paraId="68F3197E" w14:textId="0D536036" w:rsidR="002C7383" w:rsidRPr="00A60154" w:rsidRDefault="00A60154" w:rsidP="00DA08AF">
            <w:pPr>
              <w:pStyle w:val="Konten"/>
              <w:rPr>
                <w:rFonts w:eastAsiaTheme="majorEastAsia" w:cstheme="majorBidi"/>
                <w:szCs w:val="28"/>
              </w:rPr>
            </w:pPr>
            <w:r>
              <w:rPr>
                <w:rFonts w:eastAsiaTheme="majorEastAsia" w:cstheme="majorBidi"/>
                <w:szCs w:val="28"/>
              </w:rPr>
              <w:t>Pada gambar 2, terdapat proses alur diagram Use Case, yang mencangkup 3 aktor, yaitu siswa, bendahara dan kepala sekolah. untuk bendahara dapat mengakses keseluruhsn fitur CRUD(Create, Read, Update Delete) pada aplikasi. Kepala sekolah dapat melihat keuangan sekolah dan melihat histori pembayaran. Dan untuk siswa dapat melihat histori pembayaran yang sudah dilakukan sebelumnya.</w:t>
            </w:r>
          </w:p>
          <w:p w14:paraId="331A04B3" w14:textId="77777777" w:rsidR="002C7383" w:rsidRDefault="002C7383" w:rsidP="00DA08AF">
            <w:pPr>
              <w:pStyle w:val="Konten"/>
              <w:rPr>
                <w:rFonts w:eastAsiaTheme="majorEastAsia" w:cstheme="majorBidi"/>
                <w:sz w:val="36"/>
                <w:szCs w:val="26"/>
              </w:rPr>
            </w:pPr>
          </w:p>
          <w:p w14:paraId="2A89ACF4" w14:textId="77777777" w:rsidR="002C7383" w:rsidRDefault="002C7383" w:rsidP="00DA08AF">
            <w:pPr>
              <w:pStyle w:val="Konten"/>
              <w:rPr>
                <w:rFonts w:eastAsiaTheme="majorEastAsia" w:cstheme="majorBidi"/>
                <w:sz w:val="36"/>
                <w:szCs w:val="26"/>
              </w:rPr>
            </w:pPr>
          </w:p>
          <w:p w14:paraId="2EA97C74" w14:textId="77777777" w:rsidR="002C7383" w:rsidRDefault="002C7383" w:rsidP="00DA08AF">
            <w:pPr>
              <w:pStyle w:val="Konten"/>
              <w:rPr>
                <w:rFonts w:eastAsiaTheme="majorEastAsia" w:cstheme="majorBidi"/>
                <w:sz w:val="36"/>
                <w:szCs w:val="26"/>
              </w:rPr>
            </w:pPr>
          </w:p>
          <w:p w14:paraId="37D38DC6" w14:textId="77777777" w:rsidR="002C7383" w:rsidRDefault="002C7383" w:rsidP="00DA08AF">
            <w:pPr>
              <w:pStyle w:val="Konten"/>
              <w:rPr>
                <w:rFonts w:eastAsiaTheme="majorEastAsia" w:cstheme="majorBidi"/>
                <w:sz w:val="36"/>
                <w:szCs w:val="26"/>
              </w:rPr>
            </w:pPr>
          </w:p>
          <w:p w14:paraId="7DDB7C46" w14:textId="77777777" w:rsidR="002C7383" w:rsidRDefault="002C7383" w:rsidP="00DA08AF">
            <w:pPr>
              <w:pStyle w:val="Konten"/>
              <w:rPr>
                <w:rFonts w:eastAsiaTheme="majorEastAsia" w:cstheme="majorBidi"/>
                <w:sz w:val="36"/>
                <w:szCs w:val="26"/>
              </w:rPr>
            </w:pPr>
          </w:p>
          <w:p w14:paraId="4DC8ACDC" w14:textId="77777777" w:rsidR="002C7383" w:rsidRDefault="002C7383" w:rsidP="00DA08AF">
            <w:pPr>
              <w:pStyle w:val="Konten"/>
              <w:rPr>
                <w:rFonts w:eastAsiaTheme="majorEastAsia" w:cstheme="majorBidi"/>
                <w:sz w:val="36"/>
                <w:szCs w:val="26"/>
              </w:rPr>
            </w:pPr>
          </w:p>
          <w:p w14:paraId="547CEDBA" w14:textId="77777777" w:rsidR="002C7383" w:rsidRDefault="002C7383" w:rsidP="00DA08AF">
            <w:pPr>
              <w:pStyle w:val="Konten"/>
              <w:rPr>
                <w:rFonts w:eastAsiaTheme="majorEastAsia" w:cstheme="majorBidi"/>
                <w:sz w:val="36"/>
                <w:szCs w:val="26"/>
              </w:rPr>
            </w:pPr>
          </w:p>
          <w:p w14:paraId="6B275863" w14:textId="77777777" w:rsidR="002C7383" w:rsidRDefault="002C7383" w:rsidP="00DA08AF">
            <w:pPr>
              <w:pStyle w:val="Konten"/>
              <w:rPr>
                <w:rFonts w:eastAsiaTheme="majorEastAsia" w:cstheme="majorBidi"/>
                <w:sz w:val="36"/>
                <w:szCs w:val="26"/>
              </w:rPr>
            </w:pPr>
          </w:p>
          <w:p w14:paraId="6B2680EC" w14:textId="77777777" w:rsidR="002C7383" w:rsidRDefault="002C7383" w:rsidP="00DA08AF">
            <w:pPr>
              <w:pStyle w:val="Konten"/>
              <w:rPr>
                <w:rFonts w:eastAsiaTheme="majorEastAsia" w:cstheme="majorBidi"/>
                <w:sz w:val="36"/>
                <w:szCs w:val="26"/>
              </w:rPr>
            </w:pPr>
          </w:p>
          <w:p w14:paraId="336B5EA1" w14:textId="77777777" w:rsidR="002C7383" w:rsidRDefault="002C7383" w:rsidP="00DA08AF">
            <w:pPr>
              <w:pStyle w:val="Konten"/>
              <w:rPr>
                <w:rFonts w:eastAsiaTheme="majorEastAsia" w:cstheme="majorBidi"/>
                <w:sz w:val="36"/>
                <w:szCs w:val="26"/>
              </w:rPr>
            </w:pPr>
          </w:p>
          <w:p w14:paraId="2E9A6C6C" w14:textId="77777777" w:rsidR="00A60154" w:rsidRDefault="00A60154" w:rsidP="00DA08AF">
            <w:pPr>
              <w:pStyle w:val="Konten"/>
              <w:rPr>
                <w:rFonts w:eastAsiaTheme="majorEastAsia" w:cstheme="majorBidi"/>
                <w:sz w:val="36"/>
                <w:szCs w:val="26"/>
              </w:rPr>
            </w:pPr>
          </w:p>
          <w:p w14:paraId="707F807C" w14:textId="77777777" w:rsidR="00A60154" w:rsidRDefault="00A60154" w:rsidP="00DA08AF">
            <w:pPr>
              <w:pStyle w:val="Konten"/>
              <w:rPr>
                <w:rFonts w:eastAsiaTheme="majorEastAsia" w:cstheme="majorBidi"/>
                <w:sz w:val="36"/>
                <w:szCs w:val="26"/>
              </w:rPr>
            </w:pPr>
          </w:p>
          <w:p w14:paraId="1BB08558" w14:textId="77777777" w:rsidR="00A60154" w:rsidRDefault="00A60154" w:rsidP="00DA08AF">
            <w:pPr>
              <w:pStyle w:val="Konten"/>
              <w:rPr>
                <w:rFonts w:eastAsiaTheme="majorEastAsia" w:cstheme="majorBidi"/>
                <w:sz w:val="36"/>
                <w:szCs w:val="26"/>
              </w:rPr>
            </w:pPr>
          </w:p>
          <w:p w14:paraId="17BE570B" w14:textId="77777777" w:rsidR="00A60154" w:rsidRDefault="00A60154" w:rsidP="00DA08AF">
            <w:pPr>
              <w:pStyle w:val="Konten"/>
              <w:rPr>
                <w:rFonts w:eastAsiaTheme="majorEastAsia" w:cstheme="majorBidi"/>
                <w:sz w:val="36"/>
                <w:szCs w:val="26"/>
              </w:rPr>
            </w:pPr>
          </w:p>
          <w:p w14:paraId="2629E142" w14:textId="77777777" w:rsidR="00A60154" w:rsidRDefault="00A60154" w:rsidP="00DA08AF">
            <w:pPr>
              <w:pStyle w:val="Konten"/>
              <w:rPr>
                <w:rFonts w:eastAsiaTheme="majorEastAsia" w:cstheme="majorBidi"/>
                <w:sz w:val="36"/>
                <w:szCs w:val="26"/>
              </w:rPr>
            </w:pPr>
          </w:p>
          <w:p w14:paraId="10119CEA" w14:textId="77777777" w:rsidR="00A60154" w:rsidRDefault="00A60154" w:rsidP="00DA08AF">
            <w:pPr>
              <w:pStyle w:val="Konten"/>
              <w:rPr>
                <w:rFonts w:eastAsiaTheme="majorEastAsia" w:cstheme="majorBidi"/>
                <w:sz w:val="36"/>
                <w:szCs w:val="26"/>
              </w:rPr>
            </w:pPr>
          </w:p>
          <w:p w14:paraId="1845AC0B" w14:textId="77777777" w:rsidR="00A60154" w:rsidRDefault="00A60154" w:rsidP="00DA08AF">
            <w:pPr>
              <w:pStyle w:val="Konten"/>
              <w:rPr>
                <w:rFonts w:eastAsiaTheme="majorEastAsia" w:cstheme="majorBidi"/>
                <w:sz w:val="36"/>
                <w:szCs w:val="26"/>
              </w:rPr>
            </w:pPr>
          </w:p>
          <w:p w14:paraId="6654B0EF" w14:textId="77777777" w:rsidR="00A60154" w:rsidRDefault="00A60154" w:rsidP="00DA08AF">
            <w:pPr>
              <w:pStyle w:val="Konten"/>
              <w:rPr>
                <w:rFonts w:eastAsiaTheme="majorEastAsia" w:cstheme="majorBidi"/>
                <w:sz w:val="36"/>
                <w:szCs w:val="26"/>
              </w:rPr>
            </w:pPr>
          </w:p>
          <w:p w14:paraId="657266ED" w14:textId="77777777" w:rsidR="00A60154" w:rsidRDefault="00A60154" w:rsidP="00DA08AF">
            <w:pPr>
              <w:pStyle w:val="Konten"/>
              <w:rPr>
                <w:rFonts w:eastAsiaTheme="majorEastAsia" w:cstheme="majorBidi"/>
                <w:sz w:val="36"/>
                <w:szCs w:val="26"/>
              </w:rPr>
            </w:pPr>
          </w:p>
          <w:p w14:paraId="61659433" w14:textId="77777777" w:rsidR="00A60154" w:rsidRDefault="00A60154" w:rsidP="00DA08AF">
            <w:pPr>
              <w:pStyle w:val="Konten"/>
              <w:rPr>
                <w:rFonts w:eastAsiaTheme="majorEastAsia" w:cstheme="majorBidi"/>
                <w:sz w:val="36"/>
                <w:szCs w:val="26"/>
              </w:rPr>
            </w:pPr>
          </w:p>
          <w:p w14:paraId="631735D9" w14:textId="77777777" w:rsidR="00A60154" w:rsidRDefault="00A60154" w:rsidP="00DA08AF">
            <w:pPr>
              <w:pStyle w:val="Konten"/>
              <w:rPr>
                <w:rFonts w:eastAsiaTheme="majorEastAsia" w:cstheme="majorBidi"/>
                <w:sz w:val="36"/>
                <w:szCs w:val="26"/>
              </w:rPr>
            </w:pPr>
          </w:p>
          <w:p w14:paraId="36F5CF1E" w14:textId="77777777" w:rsidR="002C7383" w:rsidRDefault="002C7383" w:rsidP="00DA08AF">
            <w:pPr>
              <w:pStyle w:val="Konten"/>
              <w:rPr>
                <w:rFonts w:eastAsiaTheme="majorEastAsia" w:cstheme="majorBidi"/>
                <w:sz w:val="36"/>
                <w:szCs w:val="26"/>
              </w:rPr>
            </w:pPr>
          </w:p>
          <w:p w14:paraId="15A5FA12" w14:textId="77777777" w:rsidR="002C7383" w:rsidRDefault="002C7383" w:rsidP="00DA08AF">
            <w:pPr>
              <w:pStyle w:val="Konten"/>
              <w:rPr>
                <w:rFonts w:eastAsiaTheme="majorEastAsia" w:cstheme="majorBidi"/>
                <w:sz w:val="36"/>
                <w:szCs w:val="26"/>
              </w:rPr>
            </w:pPr>
          </w:p>
          <w:p w14:paraId="4D519EF3" w14:textId="6969A9DA" w:rsidR="00C47BF7" w:rsidRDefault="00DA08AF" w:rsidP="00DA08AF">
            <w:pPr>
              <w:pStyle w:val="Konten"/>
              <w:rPr>
                <w:rFonts w:eastAsiaTheme="majorEastAsia" w:cstheme="majorBidi"/>
                <w:sz w:val="36"/>
                <w:szCs w:val="26"/>
              </w:rPr>
            </w:pPr>
            <w:r w:rsidRPr="00DA08AF">
              <w:rPr>
                <w:rFonts w:eastAsiaTheme="majorEastAsia" w:cstheme="majorBidi"/>
                <w:sz w:val="36"/>
                <w:szCs w:val="26"/>
              </w:rPr>
              <w:t>API Dokumen</w:t>
            </w:r>
          </w:p>
          <w:p w14:paraId="3550EE6E" w14:textId="30017768" w:rsidR="0081052C" w:rsidRDefault="006A06D8" w:rsidP="0081052C">
            <w:pPr>
              <w:pStyle w:val="Konten"/>
              <w:numPr>
                <w:ilvl w:val="0"/>
                <w:numId w:val="4"/>
              </w:numPr>
              <w:spacing w:line="240" w:lineRule="auto"/>
              <w:rPr>
                <w:iCs/>
                <w:color w:val="FF0000"/>
                <w:szCs w:val="28"/>
              </w:rPr>
            </w:pPr>
            <w:r>
              <w:rPr>
                <w:rFonts w:eastAsiaTheme="majorEastAsia" w:cstheme="majorBidi"/>
                <w:szCs w:val="28"/>
              </w:rPr>
              <w:t xml:space="preserve">Input </w:t>
            </w:r>
            <w:r w:rsidR="0081052C">
              <w:rPr>
                <w:rFonts w:eastAsiaTheme="majorEastAsia" w:cstheme="majorBidi"/>
                <w:szCs w:val="28"/>
              </w:rPr>
              <w:t xml:space="preserve">data </w:t>
            </w:r>
            <w:r w:rsidR="0081052C">
              <w:rPr>
                <w:rFonts w:eastAsiaTheme="majorEastAsia" w:cstheme="majorBidi"/>
                <w:szCs w:val="28"/>
                <w:lang w:val="en-US"/>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81052C" w14:paraId="1C20AA38"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CD7B28C" w14:textId="77777777" w:rsidR="0081052C" w:rsidRDefault="0081052C" w:rsidP="0081052C">
                  <w:pPr>
                    <w:pStyle w:val="Konten"/>
                    <w:rPr>
                      <w:iCs/>
                      <w:color w:val="FF0000"/>
                      <w:szCs w:val="28"/>
                    </w:rPr>
                  </w:pPr>
                  <w:r>
                    <w:rPr>
                      <w:rFonts w:eastAsiaTheme="majorEastAsia" w:cstheme="majorBidi"/>
                      <w:szCs w:val="28"/>
                    </w:rPr>
                    <w:t>URL</w:t>
                  </w:r>
                </w:p>
              </w:tc>
              <w:tc>
                <w:tcPr>
                  <w:tcW w:w="1248" w:type="dxa"/>
                  <w:tcBorders>
                    <w:top w:val="single" w:sz="4" w:space="0" w:color="auto"/>
                    <w:left w:val="single" w:sz="4" w:space="0" w:color="auto"/>
                    <w:bottom w:val="single" w:sz="4" w:space="0" w:color="auto"/>
                    <w:right w:val="single" w:sz="4" w:space="0" w:color="auto"/>
                  </w:tcBorders>
                  <w:hideMark/>
                </w:tcPr>
                <w:p w14:paraId="79E994B9"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10FB84C1" w14:textId="3133AD1C" w:rsidR="0081052C" w:rsidRDefault="004A3A2A" w:rsidP="0081052C">
                  <w:pPr>
                    <w:pStyle w:val="Konten"/>
                    <w:rPr>
                      <w:iCs/>
                      <w:color w:val="FF0000"/>
                      <w:szCs w:val="28"/>
                      <w:lang w:val="en-US"/>
                    </w:rPr>
                  </w:pPr>
                  <w:r w:rsidRPr="004A3A2A">
                    <w:rPr>
                      <w:iCs/>
                      <w:color w:val="FF0000"/>
                      <w:szCs w:val="28"/>
                      <w:lang w:val="en-US"/>
                    </w:rPr>
                    <w:t>http://localhost:8080/transaksi</w:t>
                  </w:r>
                </w:p>
              </w:tc>
            </w:tr>
            <w:tr w:rsidR="0081052C" w14:paraId="6A6C9F69"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2C2EF279" w14:textId="77777777" w:rsidR="0081052C" w:rsidRDefault="0081052C" w:rsidP="0081052C">
                  <w:pPr>
                    <w:pStyle w:val="Konten"/>
                    <w:rPr>
                      <w:rFonts w:eastAsiaTheme="majorEastAsia" w:cstheme="majorBidi"/>
                      <w:szCs w:val="28"/>
                    </w:rPr>
                  </w:pPr>
                  <w:r>
                    <w:rPr>
                      <w:rFonts w:eastAsiaTheme="majorEastAsia" w:cstheme="majorBidi"/>
                      <w:szCs w:val="28"/>
                    </w:rPr>
                    <w:t>Method</w:t>
                  </w:r>
                </w:p>
              </w:tc>
              <w:tc>
                <w:tcPr>
                  <w:tcW w:w="1248" w:type="dxa"/>
                  <w:tcBorders>
                    <w:top w:val="single" w:sz="4" w:space="0" w:color="auto"/>
                    <w:left w:val="single" w:sz="4" w:space="0" w:color="auto"/>
                    <w:bottom w:val="single" w:sz="4" w:space="0" w:color="auto"/>
                    <w:right w:val="single" w:sz="4" w:space="0" w:color="auto"/>
                  </w:tcBorders>
                  <w:hideMark/>
                </w:tcPr>
                <w:p w14:paraId="2018D46A"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7399B2C8" w14:textId="2464A184" w:rsidR="0081052C" w:rsidRDefault="00743A38" w:rsidP="0081052C">
                  <w:pPr>
                    <w:pStyle w:val="Konten"/>
                    <w:rPr>
                      <w:iCs/>
                      <w:color w:val="FF0000"/>
                      <w:szCs w:val="28"/>
                      <w:lang w:val="en-US"/>
                    </w:rPr>
                  </w:pPr>
                  <w:r>
                    <w:rPr>
                      <w:iCs/>
                      <w:szCs w:val="28"/>
                      <w:lang w:val="en-US"/>
                    </w:rPr>
                    <w:t>POST</w:t>
                  </w:r>
                </w:p>
              </w:tc>
            </w:tr>
            <w:tr w:rsidR="0081052C" w14:paraId="16DCB083" w14:textId="77777777" w:rsidTr="0081052C">
              <w:tc>
                <w:tcPr>
                  <w:tcW w:w="9269" w:type="dxa"/>
                  <w:gridSpan w:val="3"/>
                  <w:tcBorders>
                    <w:top w:val="single" w:sz="4" w:space="0" w:color="auto"/>
                    <w:left w:val="single" w:sz="4" w:space="0" w:color="auto"/>
                    <w:bottom w:val="single" w:sz="4" w:space="0" w:color="auto"/>
                    <w:right w:val="single" w:sz="4" w:space="0" w:color="auto"/>
                  </w:tcBorders>
                  <w:hideMark/>
                </w:tcPr>
                <w:p w14:paraId="642C699E" w14:textId="77777777" w:rsidR="0081052C" w:rsidRDefault="0081052C" w:rsidP="0081052C">
                  <w:pPr>
                    <w:pStyle w:val="Konten"/>
                    <w:rPr>
                      <w:iCs/>
                      <w:color w:val="FF0000"/>
                      <w:szCs w:val="28"/>
                    </w:rPr>
                  </w:pPr>
                  <w:r>
                    <w:rPr>
                      <w:rFonts w:eastAsiaTheme="majorEastAsia" w:cstheme="majorBidi"/>
                      <w:szCs w:val="28"/>
                    </w:rPr>
                    <w:t>Deskripsi</w:t>
                  </w:r>
                </w:p>
              </w:tc>
            </w:tr>
            <w:tr w:rsidR="0081052C" w14:paraId="3D511C5A"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2B6C4A76" w14:textId="77777777" w:rsidR="0081052C" w:rsidRDefault="0081052C" w:rsidP="0081052C">
                  <w:pPr>
                    <w:pStyle w:val="Konten"/>
                    <w:rPr>
                      <w:rFonts w:eastAsiaTheme="majorEastAsia" w:cstheme="majorBidi"/>
                      <w:szCs w:val="28"/>
                    </w:rPr>
                  </w:pPr>
                  <w:r>
                    <w:rPr>
                      <w:rFonts w:eastAsiaTheme="majorEastAsia" w:cstheme="majorBidi"/>
                      <w:szCs w:val="28"/>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74716589"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Deskripsi</w:t>
                  </w:r>
                </w:p>
              </w:tc>
            </w:tr>
            <w:tr w:rsidR="0081052C" w14:paraId="20E79CE6"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6BB96B9B"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4361FB04"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Id transaksi type data </w:t>
                  </w:r>
                  <w:proofErr w:type="gramStart"/>
                  <w:r>
                    <w:rPr>
                      <w:rFonts w:eastAsiaTheme="majorEastAsia" w:cstheme="majorBidi"/>
                      <w:szCs w:val="28"/>
                      <w:lang w:val="en-US"/>
                    </w:rPr>
                    <w:t>int,primary</w:t>
                  </w:r>
                  <w:proofErr w:type="gramEnd"/>
                  <w:r>
                    <w:rPr>
                      <w:rFonts w:eastAsiaTheme="majorEastAsia" w:cstheme="majorBidi"/>
                      <w:szCs w:val="28"/>
                      <w:lang w:val="en-US"/>
                    </w:rPr>
                    <w:t xml:space="preserve"> key</w:t>
                  </w:r>
                </w:p>
              </w:tc>
            </w:tr>
            <w:tr w:rsidR="0081052C" w14:paraId="4BD8708A"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07AF23A"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tanggal</w:t>
                  </w:r>
                </w:p>
              </w:tc>
              <w:tc>
                <w:tcPr>
                  <w:tcW w:w="6514" w:type="dxa"/>
                  <w:gridSpan w:val="2"/>
                  <w:tcBorders>
                    <w:top w:val="single" w:sz="4" w:space="0" w:color="auto"/>
                    <w:left w:val="single" w:sz="4" w:space="0" w:color="auto"/>
                    <w:bottom w:val="single" w:sz="4" w:space="0" w:color="auto"/>
                    <w:right w:val="single" w:sz="4" w:space="0" w:color="auto"/>
                  </w:tcBorders>
                  <w:hideMark/>
                </w:tcPr>
                <w:p w14:paraId="37AB90A2"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transaksi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10BC16A8"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4962483B"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nis</w:t>
                  </w:r>
                </w:p>
              </w:tc>
              <w:tc>
                <w:tcPr>
                  <w:tcW w:w="6514" w:type="dxa"/>
                  <w:gridSpan w:val="2"/>
                  <w:tcBorders>
                    <w:top w:val="single" w:sz="4" w:space="0" w:color="auto"/>
                    <w:left w:val="single" w:sz="4" w:space="0" w:color="auto"/>
                    <w:bottom w:val="single" w:sz="4" w:space="0" w:color="auto"/>
                    <w:right w:val="single" w:sz="4" w:space="0" w:color="auto"/>
                  </w:tcBorders>
                  <w:hideMark/>
                </w:tcPr>
                <w:p w14:paraId="5A79E110"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Nomor induk siswa type data varchar</w:t>
                  </w:r>
                </w:p>
              </w:tc>
            </w:tr>
            <w:tr w:rsidR="0081052C" w:rsidRPr="0081052C" w14:paraId="1151593A"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ABDD777"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7FFFBF0D" w14:textId="77777777" w:rsidR="0081052C" w:rsidRPr="0081052C" w:rsidRDefault="0081052C" w:rsidP="0081052C">
                  <w:pPr>
                    <w:pStyle w:val="Konten"/>
                    <w:rPr>
                      <w:rFonts w:eastAsiaTheme="majorEastAsia" w:cstheme="majorBidi"/>
                      <w:szCs w:val="28"/>
                      <w:lang w:val="sv-SE"/>
                    </w:rPr>
                  </w:pPr>
                  <w:r w:rsidRPr="0081052C">
                    <w:rPr>
                      <w:rFonts w:eastAsiaTheme="majorEastAsia" w:cstheme="majorBidi"/>
                      <w:szCs w:val="28"/>
                      <w:lang w:val="sv-SE"/>
                    </w:rPr>
                    <w:t>Berita transaksi siswa type varchar</w:t>
                  </w:r>
                </w:p>
              </w:tc>
            </w:tr>
            <w:tr w:rsidR="0081052C" w14:paraId="25A04431"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8D8B127"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2C111004"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dibuat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6945E67F"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064E45F"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0999B874"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diedit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39A8845B" w14:textId="77777777" w:rsidR="0081052C" w:rsidRDefault="0081052C" w:rsidP="0081052C">
            <w:pPr>
              <w:pStyle w:val="Konten"/>
              <w:spacing w:line="240" w:lineRule="auto"/>
              <w:ind w:left="720"/>
              <w:rPr>
                <w:iCs/>
                <w:color w:val="FF0000"/>
                <w:szCs w:val="28"/>
              </w:rPr>
            </w:pPr>
          </w:p>
          <w:p w14:paraId="10EA7852" w14:textId="0F52D5EB" w:rsidR="0081052C" w:rsidRDefault="0081052C" w:rsidP="0081052C">
            <w:pPr>
              <w:pStyle w:val="Konten"/>
              <w:numPr>
                <w:ilvl w:val="0"/>
                <w:numId w:val="4"/>
              </w:numPr>
              <w:spacing w:line="240" w:lineRule="auto"/>
              <w:rPr>
                <w:iCs/>
                <w:color w:val="FF0000"/>
                <w:szCs w:val="28"/>
              </w:rPr>
            </w:pPr>
            <w:r>
              <w:rPr>
                <w:rFonts w:eastAsiaTheme="majorEastAsia" w:cstheme="majorBidi"/>
                <w:szCs w:val="28"/>
              </w:rPr>
              <w:t xml:space="preserve"> </w:t>
            </w:r>
            <w:r w:rsidR="00F44877">
              <w:rPr>
                <w:rFonts w:eastAsiaTheme="majorEastAsia" w:cstheme="majorBidi"/>
                <w:szCs w:val="28"/>
              </w:rPr>
              <w:t xml:space="preserve">Membaca </w:t>
            </w:r>
            <w:r>
              <w:rPr>
                <w:rFonts w:eastAsiaTheme="majorEastAsia" w:cstheme="majorBidi"/>
                <w:szCs w:val="28"/>
              </w:rPr>
              <w:t xml:space="preserve">data </w:t>
            </w:r>
            <w:r>
              <w:rPr>
                <w:rFonts w:eastAsiaTheme="majorEastAsia" w:cstheme="majorBidi"/>
                <w:szCs w:val="28"/>
                <w:lang w:val="en-US"/>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81052C" w14:paraId="731A4E00"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0E168C6D" w14:textId="77777777" w:rsidR="0081052C" w:rsidRDefault="0081052C" w:rsidP="0081052C">
                  <w:pPr>
                    <w:pStyle w:val="Konten"/>
                    <w:rPr>
                      <w:iCs/>
                      <w:color w:val="FF0000"/>
                      <w:szCs w:val="28"/>
                    </w:rPr>
                  </w:pPr>
                  <w:r>
                    <w:rPr>
                      <w:rFonts w:eastAsiaTheme="majorEastAsia" w:cstheme="majorBidi"/>
                      <w:szCs w:val="28"/>
                    </w:rPr>
                    <w:t>URL</w:t>
                  </w:r>
                </w:p>
              </w:tc>
              <w:tc>
                <w:tcPr>
                  <w:tcW w:w="1248" w:type="dxa"/>
                  <w:tcBorders>
                    <w:top w:val="single" w:sz="4" w:space="0" w:color="auto"/>
                    <w:left w:val="single" w:sz="4" w:space="0" w:color="auto"/>
                    <w:bottom w:val="single" w:sz="4" w:space="0" w:color="auto"/>
                    <w:right w:val="single" w:sz="4" w:space="0" w:color="auto"/>
                  </w:tcBorders>
                  <w:hideMark/>
                </w:tcPr>
                <w:p w14:paraId="1215F2A3"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6F0A242A" w14:textId="2503AAA4" w:rsidR="0081052C" w:rsidRDefault="00E86629" w:rsidP="0081052C">
                  <w:pPr>
                    <w:pStyle w:val="Konten"/>
                    <w:rPr>
                      <w:iCs/>
                      <w:color w:val="FF0000"/>
                      <w:szCs w:val="28"/>
                      <w:lang w:val="en-US"/>
                    </w:rPr>
                  </w:pPr>
                  <w:r w:rsidRPr="004A3A2A">
                    <w:rPr>
                      <w:iCs/>
                      <w:color w:val="FF0000"/>
                      <w:szCs w:val="28"/>
                      <w:lang w:val="en-US"/>
                    </w:rPr>
                    <w:t>http://localhost:8080/transaksi</w:t>
                  </w:r>
                </w:p>
              </w:tc>
            </w:tr>
            <w:tr w:rsidR="0081052C" w14:paraId="5B7FBD5A"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32F41D2" w14:textId="77777777" w:rsidR="0081052C" w:rsidRDefault="0081052C" w:rsidP="0081052C">
                  <w:pPr>
                    <w:pStyle w:val="Konten"/>
                    <w:rPr>
                      <w:rFonts w:eastAsiaTheme="majorEastAsia" w:cstheme="majorBidi"/>
                      <w:szCs w:val="28"/>
                    </w:rPr>
                  </w:pPr>
                  <w:r>
                    <w:rPr>
                      <w:rFonts w:eastAsiaTheme="majorEastAsia" w:cstheme="majorBidi"/>
                      <w:szCs w:val="28"/>
                    </w:rPr>
                    <w:t>Method</w:t>
                  </w:r>
                </w:p>
              </w:tc>
              <w:tc>
                <w:tcPr>
                  <w:tcW w:w="1248" w:type="dxa"/>
                  <w:tcBorders>
                    <w:top w:val="single" w:sz="4" w:space="0" w:color="auto"/>
                    <w:left w:val="single" w:sz="4" w:space="0" w:color="auto"/>
                    <w:bottom w:val="single" w:sz="4" w:space="0" w:color="auto"/>
                    <w:right w:val="single" w:sz="4" w:space="0" w:color="auto"/>
                  </w:tcBorders>
                  <w:hideMark/>
                </w:tcPr>
                <w:p w14:paraId="56FCFDD0"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42A1FD50" w14:textId="0E7207DD" w:rsidR="0081052C" w:rsidRDefault="00257C77" w:rsidP="0081052C">
                  <w:pPr>
                    <w:pStyle w:val="Konten"/>
                    <w:rPr>
                      <w:iCs/>
                      <w:color w:val="FF0000"/>
                      <w:szCs w:val="28"/>
                      <w:lang w:val="en-US"/>
                    </w:rPr>
                  </w:pPr>
                  <w:r>
                    <w:rPr>
                      <w:iCs/>
                      <w:color w:val="FF0000"/>
                      <w:szCs w:val="28"/>
                      <w:lang w:val="en-US"/>
                    </w:rPr>
                    <w:t>GET</w:t>
                  </w:r>
                </w:p>
              </w:tc>
            </w:tr>
            <w:tr w:rsidR="0081052C" w14:paraId="08CEB3F7" w14:textId="77777777" w:rsidTr="0081052C">
              <w:tc>
                <w:tcPr>
                  <w:tcW w:w="9269" w:type="dxa"/>
                  <w:gridSpan w:val="3"/>
                  <w:tcBorders>
                    <w:top w:val="single" w:sz="4" w:space="0" w:color="auto"/>
                    <w:left w:val="single" w:sz="4" w:space="0" w:color="auto"/>
                    <w:bottom w:val="single" w:sz="4" w:space="0" w:color="auto"/>
                    <w:right w:val="single" w:sz="4" w:space="0" w:color="auto"/>
                  </w:tcBorders>
                  <w:hideMark/>
                </w:tcPr>
                <w:p w14:paraId="4E9016FC" w14:textId="77777777" w:rsidR="0081052C" w:rsidRDefault="0081052C" w:rsidP="0081052C">
                  <w:pPr>
                    <w:pStyle w:val="Konten"/>
                    <w:rPr>
                      <w:iCs/>
                      <w:color w:val="FF0000"/>
                      <w:szCs w:val="28"/>
                    </w:rPr>
                  </w:pPr>
                  <w:r>
                    <w:rPr>
                      <w:rFonts w:eastAsiaTheme="majorEastAsia" w:cstheme="majorBidi"/>
                      <w:szCs w:val="28"/>
                    </w:rPr>
                    <w:t>Deskripsi</w:t>
                  </w:r>
                </w:p>
              </w:tc>
            </w:tr>
            <w:tr w:rsidR="0081052C" w14:paraId="5BFB5F1D"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CDACC37" w14:textId="77777777" w:rsidR="0081052C" w:rsidRDefault="0081052C" w:rsidP="0081052C">
                  <w:pPr>
                    <w:pStyle w:val="Konten"/>
                    <w:rPr>
                      <w:rFonts w:eastAsiaTheme="majorEastAsia" w:cstheme="majorBidi"/>
                      <w:szCs w:val="28"/>
                    </w:rPr>
                  </w:pPr>
                  <w:r>
                    <w:rPr>
                      <w:rFonts w:eastAsiaTheme="majorEastAsia" w:cstheme="majorBidi"/>
                      <w:szCs w:val="28"/>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70D950BD"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Deskripsi</w:t>
                  </w:r>
                </w:p>
              </w:tc>
            </w:tr>
            <w:tr w:rsidR="0081052C" w14:paraId="28D891AC"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57CD07F"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305786BB"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Id transaksi type data </w:t>
                  </w:r>
                  <w:proofErr w:type="gramStart"/>
                  <w:r>
                    <w:rPr>
                      <w:rFonts w:eastAsiaTheme="majorEastAsia" w:cstheme="majorBidi"/>
                      <w:szCs w:val="28"/>
                      <w:lang w:val="en-US"/>
                    </w:rPr>
                    <w:t>int,primary</w:t>
                  </w:r>
                  <w:proofErr w:type="gramEnd"/>
                  <w:r>
                    <w:rPr>
                      <w:rFonts w:eastAsiaTheme="majorEastAsia" w:cstheme="majorBidi"/>
                      <w:szCs w:val="28"/>
                      <w:lang w:val="en-US"/>
                    </w:rPr>
                    <w:t xml:space="preserve"> key</w:t>
                  </w:r>
                </w:p>
              </w:tc>
            </w:tr>
            <w:tr w:rsidR="0081052C" w14:paraId="1EDCFB03"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7592FE1"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tanggal</w:t>
                  </w:r>
                </w:p>
              </w:tc>
              <w:tc>
                <w:tcPr>
                  <w:tcW w:w="6514" w:type="dxa"/>
                  <w:gridSpan w:val="2"/>
                  <w:tcBorders>
                    <w:top w:val="single" w:sz="4" w:space="0" w:color="auto"/>
                    <w:left w:val="single" w:sz="4" w:space="0" w:color="auto"/>
                    <w:bottom w:val="single" w:sz="4" w:space="0" w:color="auto"/>
                    <w:right w:val="single" w:sz="4" w:space="0" w:color="auto"/>
                  </w:tcBorders>
                  <w:hideMark/>
                </w:tcPr>
                <w:p w14:paraId="538E8DA6"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transaksi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0C3EC89E"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E967689"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nis</w:t>
                  </w:r>
                </w:p>
              </w:tc>
              <w:tc>
                <w:tcPr>
                  <w:tcW w:w="6514" w:type="dxa"/>
                  <w:gridSpan w:val="2"/>
                  <w:tcBorders>
                    <w:top w:val="single" w:sz="4" w:space="0" w:color="auto"/>
                    <w:left w:val="single" w:sz="4" w:space="0" w:color="auto"/>
                    <w:bottom w:val="single" w:sz="4" w:space="0" w:color="auto"/>
                    <w:right w:val="single" w:sz="4" w:space="0" w:color="auto"/>
                  </w:tcBorders>
                  <w:hideMark/>
                </w:tcPr>
                <w:p w14:paraId="0D4E3473"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Nomor induk siswa type data varchar</w:t>
                  </w:r>
                </w:p>
              </w:tc>
            </w:tr>
            <w:tr w:rsidR="0081052C" w:rsidRPr="0081052C" w14:paraId="7EB0A713"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FA308A6"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0C8FAB70" w14:textId="77777777" w:rsidR="0081052C" w:rsidRPr="0081052C" w:rsidRDefault="0081052C" w:rsidP="0081052C">
                  <w:pPr>
                    <w:pStyle w:val="Konten"/>
                    <w:rPr>
                      <w:rFonts w:eastAsiaTheme="majorEastAsia" w:cstheme="majorBidi"/>
                      <w:szCs w:val="28"/>
                      <w:lang w:val="sv-SE"/>
                    </w:rPr>
                  </w:pPr>
                  <w:r w:rsidRPr="0081052C">
                    <w:rPr>
                      <w:rFonts w:eastAsiaTheme="majorEastAsia" w:cstheme="majorBidi"/>
                      <w:szCs w:val="28"/>
                      <w:lang w:val="sv-SE"/>
                    </w:rPr>
                    <w:t>Berita transaksi siswa type varchar</w:t>
                  </w:r>
                </w:p>
              </w:tc>
            </w:tr>
            <w:tr w:rsidR="0081052C" w14:paraId="30DFC388"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A06775E"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451E278A"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dibuat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167A7F47"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35D0F8D"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742A5136"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diedit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426C23B8" w14:textId="77777777" w:rsidR="0081052C" w:rsidRDefault="0081052C" w:rsidP="00F152B2">
            <w:pPr>
              <w:pStyle w:val="Konten"/>
              <w:spacing w:line="240" w:lineRule="auto"/>
              <w:rPr>
                <w:iCs/>
                <w:color w:val="FF0000"/>
                <w:szCs w:val="28"/>
              </w:rPr>
            </w:pPr>
          </w:p>
          <w:p w14:paraId="339B7C61" w14:textId="77777777" w:rsidR="00A60154" w:rsidRDefault="00A60154" w:rsidP="00F152B2">
            <w:pPr>
              <w:pStyle w:val="Konten"/>
              <w:spacing w:line="240" w:lineRule="auto"/>
              <w:rPr>
                <w:iCs/>
                <w:color w:val="FF0000"/>
                <w:szCs w:val="28"/>
              </w:rPr>
            </w:pPr>
          </w:p>
          <w:p w14:paraId="49A31E96" w14:textId="482DF2D0" w:rsidR="0081052C" w:rsidRDefault="00F44877" w:rsidP="0081052C">
            <w:pPr>
              <w:pStyle w:val="Konten"/>
              <w:numPr>
                <w:ilvl w:val="0"/>
                <w:numId w:val="4"/>
              </w:numPr>
              <w:spacing w:line="240" w:lineRule="auto"/>
              <w:rPr>
                <w:iCs/>
                <w:color w:val="FF0000"/>
                <w:szCs w:val="28"/>
              </w:rPr>
            </w:pPr>
            <w:r>
              <w:rPr>
                <w:rFonts w:eastAsiaTheme="majorEastAsia" w:cstheme="majorBidi"/>
                <w:szCs w:val="28"/>
              </w:rPr>
              <w:t xml:space="preserve">Merubah </w:t>
            </w:r>
            <w:r w:rsidR="0081052C">
              <w:rPr>
                <w:rFonts w:eastAsiaTheme="majorEastAsia" w:cstheme="majorBidi"/>
                <w:szCs w:val="28"/>
              </w:rPr>
              <w:t xml:space="preserve">data </w:t>
            </w:r>
            <w:r w:rsidR="0081052C">
              <w:rPr>
                <w:rFonts w:eastAsiaTheme="majorEastAsia" w:cstheme="majorBidi"/>
                <w:szCs w:val="28"/>
                <w:lang w:val="en-US"/>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81052C" w14:paraId="5486A47A"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1D94B0B" w14:textId="77777777" w:rsidR="0081052C" w:rsidRDefault="0081052C" w:rsidP="0081052C">
                  <w:pPr>
                    <w:pStyle w:val="Konten"/>
                    <w:rPr>
                      <w:iCs/>
                      <w:color w:val="FF0000"/>
                      <w:szCs w:val="28"/>
                    </w:rPr>
                  </w:pPr>
                  <w:r>
                    <w:rPr>
                      <w:rFonts w:eastAsiaTheme="majorEastAsia" w:cstheme="majorBidi"/>
                      <w:szCs w:val="28"/>
                    </w:rPr>
                    <w:t>URL</w:t>
                  </w:r>
                </w:p>
              </w:tc>
              <w:tc>
                <w:tcPr>
                  <w:tcW w:w="1248" w:type="dxa"/>
                  <w:tcBorders>
                    <w:top w:val="single" w:sz="4" w:space="0" w:color="auto"/>
                    <w:left w:val="single" w:sz="4" w:space="0" w:color="auto"/>
                    <w:bottom w:val="single" w:sz="4" w:space="0" w:color="auto"/>
                    <w:right w:val="single" w:sz="4" w:space="0" w:color="auto"/>
                  </w:tcBorders>
                  <w:hideMark/>
                </w:tcPr>
                <w:p w14:paraId="5820A3B6"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7735583A" w14:textId="4FF7C1BD" w:rsidR="0081052C" w:rsidRDefault="00FB5CDE" w:rsidP="0081052C">
                  <w:pPr>
                    <w:pStyle w:val="Konten"/>
                    <w:rPr>
                      <w:iCs/>
                      <w:color w:val="FF0000"/>
                      <w:szCs w:val="28"/>
                      <w:lang w:val="en-US"/>
                    </w:rPr>
                  </w:pPr>
                  <w:r w:rsidRPr="004A3A2A">
                    <w:rPr>
                      <w:iCs/>
                      <w:color w:val="FF0000"/>
                      <w:szCs w:val="28"/>
                      <w:lang w:val="en-US"/>
                    </w:rPr>
                    <w:t>http://localhost:8080/transaksi</w:t>
                  </w:r>
                  <w:r w:rsidR="00D909C3">
                    <w:rPr>
                      <w:iCs/>
                      <w:color w:val="FF0000"/>
                      <w:szCs w:val="28"/>
                      <w:lang w:val="en-US"/>
                    </w:rPr>
                    <w:t>/1</w:t>
                  </w:r>
                </w:p>
              </w:tc>
            </w:tr>
            <w:tr w:rsidR="0081052C" w14:paraId="07362370"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4C60BC74" w14:textId="77777777" w:rsidR="0081052C" w:rsidRDefault="0081052C" w:rsidP="0081052C">
                  <w:pPr>
                    <w:pStyle w:val="Konten"/>
                    <w:rPr>
                      <w:rFonts w:eastAsiaTheme="majorEastAsia" w:cstheme="majorBidi"/>
                      <w:szCs w:val="28"/>
                    </w:rPr>
                  </w:pPr>
                  <w:r>
                    <w:rPr>
                      <w:rFonts w:eastAsiaTheme="majorEastAsia" w:cstheme="majorBidi"/>
                      <w:szCs w:val="28"/>
                    </w:rPr>
                    <w:t>Method</w:t>
                  </w:r>
                </w:p>
              </w:tc>
              <w:tc>
                <w:tcPr>
                  <w:tcW w:w="1248" w:type="dxa"/>
                  <w:tcBorders>
                    <w:top w:val="single" w:sz="4" w:space="0" w:color="auto"/>
                    <w:left w:val="single" w:sz="4" w:space="0" w:color="auto"/>
                    <w:bottom w:val="single" w:sz="4" w:space="0" w:color="auto"/>
                    <w:right w:val="single" w:sz="4" w:space="0" w:color="auto"/>
                  </w:tcBorders>
                  <w:hideMark/>
                </w:tcPr>
                <w:p w14:paraId="362A89B4"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18F196E2" w14:textId="70B7B506" w:rsidR="0081052C" w:rsidRDefault="00564F2F" w:rsidP="0081052C">
                  <w:pPr>
                    <w:pStyle w:val="Konten"/>
                    <w:rPr>
                      <w:iCs/>
                      <w:color w:val="FF0000"/>
                      <w:szCs w:val="28"/>
                      <w:lang w:val="en-US"/>
                    </w:rPr>
                  </w:pPr>
                  <w:r>
                    <w:rPr>
                      <w:iCs/>
                      <w:color w:val="FF0000"/>
                      <w:szCs w:val="28"/>
                      <w:lang w:val="en-US"/>
                    </w:rPr>
                    <w:t>PUT</w:t>
                  </w:r>
                </w:p>
              </w:tc>
            </w:tr>
            <w:tr w:rsidR="0081052C" w14:paraId="1316A91B" w14:textId="77777777" w:rsidTr="0081052C">
              <w:tc>
                <w:tcPr>
                  <w:tcW w:w="9269" w:type="dxa"/>
                  <w:gridSpan w:val="3"/>
                  <w:tcBorders>
                    <w:top w:val="single" w:sz="4" w:space="0" w:color="auto"/>
                    <w:left w:val="single" w:sz="4" w:space="0" w:color="auto"/>
                    <w:bottom w:val="single" w:sz="4" w:space="0" w:color="auto"/>
                    <w:right w:val="single" w:sz="4" w:space="0" w:color="auto"/>
                  </w:tcBorders>
                  <w:hideMark/>
                </w:tcPr>
                <w:p w14:paraId="42FA302B" w14:textId="77777777" w:rsidR="0081052C" w:rsidRDefault="0081052C" w:rsidP="0081052C">
                  <w:pPr>
                    <w:pStyle w:val="Konten"/>
                    <w:rPr>
                      <w:iCs/>
                      <w:color w:val="FF0000"/>
                      <w:szCs w:val="28"/>
                    </w:rPr>
                  </w:pPr>
                  <w:r>
                    <w:rPr>
                      <w:rFonts w:eastAsiaTheme="majorEastAsia" w:cstheme="majorBidi"/>
                      <w:szCs w:val="28"/>
                    </w:rPr>
                    <w:t>Deskripsi</w:t>
                  </w:r>
                </w:p>
              </w:tc>
            </w:tr>
            <w:tr w:rsidR="0081052C" w14:paraId="5A4C533A"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67622F39" w14:textId="77777777" w:rsidR="0081052C" w:rsidRDefault="0081052C" w:rsidP="0081052C">
                  <w:pPr>
                    <w:pStyle w:val="Konten"/>
                    <w:rPr>
                      <w:rFonts w:eastAsiaTheme="majorEastAsia" w:cstheme="majorBidi"/>
                      <w:szCs w:val="28"/>
                    </w:rPr>
                  </w:pPr>
                  <w:r>
                    <w:rPr>
                      <w:rFonts w:eastAsiaTheme="majorEastAsia" w:cstheme="majorBidi"/>
                      <w:szCs w:val="28"/>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3CBA834F"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Deskripsi</w:t>
                  </w:r>
                </w:p>
              </w:tc>
            </w:tr>
            <w:tr w:rsidR="0081052C" w14:paraId="22CD50EE"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3D21B6A1"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5168212B"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Id transaksi type data </w:t>
                  </w:r>
                  <w:proofErr w:type="gramStart"/>
                  <w:r>
                    <w:rPr>
                      <w:rFonts w:eastAsiaTheme="majorEastAsia" w:cstheme="majorBidi"/>
                      <w:szCs w:val="28"/>
                      <w:lang w:val="en-US"/>
                    </w:rPr>
                    <w:t>int,primary</w:t>
                  </w:r>
                  <w:proofErr w:type="gramEnd"/>
                  <w:r>
                    <w:rPr>
                      <w:rFonts w:eastAsiaTheme="majorEastAsia" w:cstheme="majorBidi"/>
                      <w:szCs w:val="28"/>
                      <w:lang w:val="en-US"/>
                    </w:rPr>
                    <w:t xml:space="preserve"> key</w:t>
                  </w:r>
                </w:p>
              </w:tc>
            </w:tr>
            <w:tr w:rsidR="0081052C" w14:paraId="1ABD3CD2"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39A679ED"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tanggal</w:t>
                  </w:r>
                </w:p>
              </w:tc>
              <w:tc>
                <w:tcPr>
                  <w:tcW w:w="6514" w:type="dxa"/>
                  <w:gridSpan w:val="2"/>
                  <w:tcBorders>
                    <w:top w:val="single" w:sz="4" w:space="0" w:color="auto"/>
                    <w:left w:val="single" w:sz="4" w:space="0" w:color="auto"/>
                    <w:bottom w:val="single" w:sz="4" w:space="0" w:color="auto"/>
                    <w:right w:val="single" w:sz="4" w:space="0" w:color="auto"/>
                  </w:tcBorders>
                  <w:hideMark/>
                </w:tcPr>
                <w:p w14:paraId="42A04D2B"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transaksi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5E35CD39"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68D301BA"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nis</w:t>
                  </w:r>
                </w:p>
              </w:tc>
              <w:tc>
                <w:tcPr>
                  <w:tcW w:w="6514" w:type="dxa"/>
                  <w:gridSpan w:val="2"/>
                  <w:tcBorders>
                    <w:top w:val="single" w:sz="4" w:space="0" w:color="auto"/>
                    <w:left w:val="single" w:sz="4" w:space="0" w:color="auto"/>
                    <w:bottom w:val="single" w:sz="4" w:space="0" w:color="auto"/>
                    <w:right w:val="single" w:sz="4" w:space="0" w:color="auto"/>
                  </w:tcBorders>
                  <w:hideMark/>
                </w:tcPr>
                <w:p w14:paraId="01F63AAE"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Nomor induk siswa type data varchar</w:t>
                  </w:r>
                </w:p>
              </w:tc>
            </w:tr>
            <w:tr w:rsidR="0081052C" w:rsidRPr="0081052C" w14:paraId="226A8050"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10EDD66"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42506CCB" w14:textId="77777777" w:rsidR="0081052C" w:rsidRPr="0081052C" w:rsidRDefault="0081052C" w:rsidP="0081052C">
                  <w:pPr>
                    <w:pStyle w:val="Konten"/>
                    <w:rPr>
                      <w:rFonts w:eastAsiaTheme="majorEastAsia" w:cstheme="majorBidi"/>
                      <w:szCs w:val="28"/>
                      <w:lang w:val="sv-SE"/>
                    </w:rPr>
                  </w:pPr>
                  <w:r w:rsidRPr="0081052C">
                    <w:rPr>
                      <w:rFonts w:eastAsiaTheme="majorEastAsia" w:cstheme="majorBidi"/>
                      <w:szCs w:val="28"/>
                      <w:lang w:val="sv-SE"/>
                    </w:rPr>
                    <w:t>Berita transaksi siswa type varchar</w:t>
                  </w:r>
                </w:p>
              </w:tc>
            </w:tr>
            <w:tr w:rsidR="0081052C" w14:paraId="560FA015"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6AC94B5C"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475D0182"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dibuat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4010CD45"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307D26E3"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4C49A376"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diedit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5F9F9D04" w14:textId="77777777" w:rsidR="0081052C" w:rsidRDefault="0081052C" w:rsidP="0081052C">
            <w:pPr>
              <w:pStyle w:val="Konten"/>
              <w:spacing w:line="240" w:lineRule="auto"/>
              <w:ind w:left="720"/>
              <w:rPr>
                <w:iCs/>
                <w:color w:val="FF0000"/>
                <w:szCs w:val="28"/>
              </w:rPr>
            </w:pPr>
          </w:p>
          <w:p w14:paraId="3D36B40D" w14:textId="77777777" w:rsidR="002C7383" w:rsidRDefault="002C7383" w:rsidP="0081052C">
            <w:pPr>
              <w:pStyle w:val="Konten"/>
              <w:spacing w:line="240" w:lineRule="auto"/>
              <w:ind w:left="720"/>
              <w:rPr>
                <w:iCs/>
                <w:color w:val="FF0000"/>
                <w:szCs w:val="28"/>
              </w:rPr>
            </w:pPr>
          </w:p>
          <w:p w14:paraId="5DEFF505" w14:textId="77777777" w:rsidR="002C7383" w:rsidRDefault="002C7383" w:rsidP="0081052C">
            <w:pPr>
              <w:pStyle w:val="Konten"/>
              <w:spacing w:line="240" w:lineRule="auto"/>
              <w:ind w:left="720"/>
              <w:rPr>
                <w:iCs/>
                <w:color w:val="FF0000"/>
                <w:szCs w:val="28"/>
              </w:rPr>
            </w:pPr>
          </w:p>
          <w:p w14:paraId="09579133" w14:textId="1B079F3B" w:rsidR="0081052C" w:rsidRDefault="00F44877" w:rsidP="0081052C">
            <w:pPr>
              <w:pStyle w:val="Konten"/>
              <w:numPr>
                <w:ilvl w:val="0"/>
                <w:numId w:val="4"/>
              </w:numPr>
              <w:spacing w:line="240" w:lineRule="auto"/>
              <w:rPr>
                <w:iCs/>
                <w:color w:val="FF0000"/>
                <w:szCs w:val="28"/>
              </w:rPr>
            </w:pPr>
            <w:r>
              <w:rPr>
                <w:rFonts w:eastAsiaTheme="majorEastAsia" w:cstheme="majorBidi"/>
                <w:szCs w:val="28"/>
              </w:rPr>
              <w:t xml:space="preserve">Mengahapus </w:t>
            </w:r>
            <w:r w:rsidR="0081052C">
              <w:rPr>
                <w:rFonts w:eastAsiaTheme="majorEastAsia" w:cstheme="majorBidi"/>
                <w:szCs w:val="28"/>
              </w:rPr>
              <w:t xml:space="preserve">data </w:t>
            </w:r>
            <w:r w:rsidR="0081052C" w:rsidRPr="00F44877">
              <w:rPr>
                <w:rFonts w:eastAsiaTheme="majorEastAsia" w:cstheme="majorBidi"/>
                <w:szCs w:val="28"/>
                <w:lang w:val="sv-SE"/>
              </w:rPr>
              <w:t>transaksi oleh bendahara</w:t>
            </w:r>
          </w:p>
          <w:tbl>
            <w:tblPr>
              <w:tblStyle w:val="TableGrid"/>
              <w:tblW w:w="0" w:type="auto"/>
              <w:tblInd w:w="720" w:type="dxa"/>
              <w:tblLook w:val="04A0" w:firstRow="1" w:lastRow="0" w:firstColumn="1" w:lastColumn="0" w:noHBand="0" w:noVBand="1"/>
            </w:tblPr>
            <w:tblGrid>
              <w:gridCol w:w="2755"/>
              <w:gridCol w:w="1248"/>
              <w:gridCol w:w="5266"/>
            </w:tblGrid>
            <w:tr w:rsidR="0081052C" w14:paraId="63EDACE0"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F6A16D5" w14:textId="77777777" w:rsidR="0081052C" w:rsidRDefault="0081052C" w:rsidP="0081052C">
                  <w:pPr>
                    <w:pStyle w:val="Konten"/>
                    <w:rPr>
                      <w:iCs/>
                      <w:color w:val="FF0000"/>
                      <w:szCs w:val="28"/>
                    </w:rPr>
                  </w:pPr>
                  <w:r>
                    <w:rPr>
                      <w:rFonts w:eastAsiaTheme="majorEastAsia" w:cstheme="majorBidi"/>
                      <w:szCs w:val="28"/>
                    </w:rPr>
                    <w:t>URL</w:t>
                  </w:r>
                </w:p>
              </w:tc>
              <w:tc>
                <w:tcPr>
                  <w:tcW w:w="1248" w:type="dxa"/>
                  <w:tcBorders>
                    <w:top w:val="single" w:sz="4" w:space="0" w:color="auto"/>
                    <w:left w:val="single" w:sz="4" w:space="0" w:color="auto"/>
                    <w:bottom w:val="single" w:sz="4" w:space="0" w:color="auto"/>
                    <w:right w:val="single" w:sz="4" w:space="0" w:color="auto"/>
                  </w:tcBorders>
                  <w:hideMark/>
                </w:tcPr>
                <w:p w14:paraId="23FAEA42"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6BF9A9A2" w14:textId="11B1A90B" w:rsidR="0081052C" w:rsidRDefault="00FB5CDE" w:rsidP="0081052C">
                  <w:pPr>
                    <w:pStyle w:val="Konten"/>
                    <w:rPr>
                      <w:iCs/>
                      <w:color w:val="FF0000"/>
                      <w:szCs w:val="28"/>
                      <w:lang w:val="en-US"/>
                    </w:rPr>
                  </w:pPr>
                  <w:r w:rsidRPr="004A3A2A">
                    <w:rPr>
                      <w:iCs/>
                      <w:color w:val="FF0000"/>
                      <w:szCs w:val="28"/>
                      <w:lang w:val="en-US"/>
                    </w:rPr>
                    <w:t>http://localhost:8080/transaksi</w:t>
                  </w:r>
                  <w:r w:rsidR="00D13691">
                    <w:rPr>
                      <w:iCs/>
                      <w:color w:val="FF0000"/>
                      <w:szCs w:val="28"/>
                      <w:lang w:val="en-US"/>
                    </w:rPr>
                    <w:t>/1</w:t>
                  </w:r>
                </w:p>
              </w:tc>
            </w:tr>
            <w:tr w:rsidR="0081052C" w14:paraId="7DD94997"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300E057D" w14:textId="77777777" w:rsidR="0081052C" w:rsidRDefault="0081052C" w:rsidP="0081052C">
                  <w:pPr>
                    <w:pStyle w:val="Konten"/>
                    <w:rPr>
                      <w:rFonts w:eastAsiaTheme="majorEastAsia" w:cstheme="majorBidi"/>
                      <w:szCs w:val="28"/>
                    </w:rPr>
                  </w:pPr>
                  <w:r>
                    <w:rPr>
                      <w:rFonts w:eastAsiaTheme="majorEastAsia" w:cstheme="majorBidi"/>
                      <w:szCs w:val="28"/>
                    </w:rPr>
                    <w:t>Method</w:t>
                  </w:r>
                </w:p>
              </w:tc>
              <w:tc>
                <w:tcPr>
                  <w:tcW w:w="1248" w:type="dxa"/>
                  <w:tcBorders>
                    <w:top w:val="single" w:sz="4" w:space="0" w:color="auto"/>
                    <w:left w:val="single" w:sz="4" w:space="0" w:color="auto"/>
                    <w:bottom w:val="single" w:sz="4" w:space="0" w:color="auto"/>
                    <w:right w:val="single" w:sz="4" w:space="0" w:color="auto"/>
                  </w:tcBorders>
                  <w:hideMark/>
                </w:tcPr>
                <w:p w14:paraId="24F54668"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709ACDE2" w14:textId="7171A3D2" w:rsidR="0081052C" w:rsidRDefault="0081052C" w:rsidP="0081052C">
                  <w:pPr>
                    <w:pStyle w:val="Konten"/>
                    <w:rPr>
                      <w:iCs/>
                      <w:color w:val="FF0000"/>
                      <w:szCs w:val="28"/>
                      <w:lang w:val="en-US"/>
                    </w:rPr>
                  </w:pPr>
                  <w:r>
                    <w:rPr>
                      <w:iCs/>
                      <w:color w:val="FF0000"/>
                      <w:szCs w:val="28"/>
                      <w:lang w:val="en-US"/>
                    </w:rPr>
                    <w:t>DEL</w:t>
                  </w:r>
                  <w:r w:rsidR="00892BDB">
                    <w:rPr>
                      <w:iCs/>
                      <w:color w:val="FF0000"/>
                      <w:szCs w:val="28"/>
                      <w:lang w:val="en-US"/>
                    </w:rPr>
                    <w:t>ETE</w:t>
                  </w:r>
                </w:p>
              </w:tc>
            </w:tr>
            <w:tr w:rsidR="0081052C" w14:paraId="6FCAFD32" w14:textId="77777777" w:rsidTr="0081052C">
              <w:tc>
                <w:tcPr>
                  <w:tcW w:w="9269" w:type="dxa"/>
                  <w:gridSpan w:val="3"/>
                  <w:tcBorders>
                    <w:top w:val="single" w:sz="4" w:space="0" w:color="auto"/>
                    <w:left w:val="single" w:sz="4" w:space="0" w:color="auto"/>
                    <w:bottom w:val="single" w:sz="4" w:space="0" w:color="auto"/>
                    <w:right w:val="single" w:sz="4" w:space="0" w:color="auto"/>
                  </w:tcBorders>
                  <w:hideMark/>
                </w:tcPr>
                <w:p w14:paraId="13E914AD" w14:textId="77777777" w:rsidR="0081052C" w:rsidRDefault="0081052C" w:rsidP="0081052C">
                  <w:pPr>
                    <w:pStyle w:val="Konten"/>
                    <w:rPr>
                      <w:iCs/>
                      <w:color w:val="FF0000"/>
                      <w:szCs w:val="28"/>
                    </w:rPr>
                  </w:pPr>
                  <w:r>
                    <w:rPr>
                      <w:rFonts w:eastAsiaTheme="majorEastAsia" w:cstheme="majorBidi"/>
                      <w:szCs w:val="28"/>
                    </w:rPr>
                    <w:t>Deskripsi</w:t>
                  </w:r>
                </w:p>
              </w:tc>
            </w:tr>
            <w:tr w:rsidR="0081052C" w14:paraId="62EB4C47"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9606AE3" w14:textId="77777777" w:rsidR="0081052C" w:rsidRDefault="0081052C" w:rsidP="0081052C">
                  <w:pPr>
                    <w:pStyle w:val="Konten"/>
                    <w:rPr>
                      <w:rFonts w:eastAsiaTheme="majorEastAsia" w:cstheme="majorBidi"/>
                      <w:szCs w:val="28"/>
                    </w:rPr>
                  </w:pPr>
                  <w:r>
                    <w:rPr>
                      <w:rFonts w:eastAsiaTheme="majorEastAsia" w:cstheme="majorBidi"/>
                      <w:szCs w:val="28"/>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62F16CE4"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Deskripsi</w:t>
                  </w:r>
                </w:p>
              </w:tc>
            </w:tr>
            <w:tr w:rsidR="0081052C" w14:paraId="5F70A65E"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7DA3DBF"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0A7FAF31"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Id transaksi type data </w:t>
                  </w:r>
                  <w:proofErr w:type="gramStart"/>
                  <w:r>
                    <w:rPr>
                      <w:rFonts w:eastAsiaTheme="majorEastAsia" w:cstheme="majorBidi"/>
                      <w:szCs w:val="28"/>
                      <w:lang w:val="en-US"/>
                    </w:rPr>
                    <w:t>int,primary</w:t>
                  </w:r>
                  <w:proofErr w:type="gramEnd"/>
                  <w:r>
                    <w:rPr>
                      <w:rFonts w:eastAsiaTheme="majorEastAsia" w:cstheme="majorBidi"/>
                      <w:szCs w:val="28"/>
                      <w:lang w:val="en-US"/>
                    </w:rPr>
                    <w:t xml:space="preserve"> key</w:t>
                  </w:r>
                </w:p>
              </w:tc>
            </w:tr>
            <w:tr w:rsidR="0081052C" w14:paraId="5BBEA0F6"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FAB4D7E"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tanggal</w:t>
                  </w:r>
                </w:p>
              </w:tc>
              <w:tc>
                <w:tcPr>
                  <w:tcW w:w="6514" w:type="dxa"/>
                  <w:gridSpan w:val="2"/>
                  <w:tcBorders>
                    <w:top w:val="single" w:sz="4" w:space="0" w:color="auto"/>
                    <w:left w:val="single" w:sz="4" w:space="0" w:color="auto"/>
                    <w:bottom w:val="single" w:sz="4" w:space="0" w:color="auto"/>
                    <w:right w:val="single" w:sz="4" w:space="0" w:color="auto"/>
                  </w:tcBorders>
                  <w:hideMark/>
                </w:tcPr>
                <w:p w14:paraId="69C8E9CF"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transaksi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3D5C8E10"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3B31D363"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nis</w:t>
                  </w:r>
                </w:p>
              </w:tc>
              <w:tc>
                <w:tcPr>
                  <w:tcW w:w="6514" w:type="dxa"/>
                  <w:gridSpan w:val="2"/>
                  <w:tcBorders>
                    <w:top w:val="single" w:sz="4" w:space="0" w:color="auto"/>
                    <w:left w:val="single" w:sz="4" w:space="0" w:color="auto"/>
                    <w:bottom w:val="single" w:sz="4" w:space="0" w:color="auto"/>
                    <w:right w:val="single" w:sz="4" w:space="0" w:color="auto"/>
                  </w:tcBorders>
                  <w:hideMark/>
                </w:tcPr>
                <w:p w14:paraId="01874487"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Nomor induk siswa type data varchar</w:t>
                  </w:r>
                </w:p>
              </w:tc>
            </w:tr>
            <w:tr w:rsidR="0081052C" w:rsidRPr="0081052C" w14:paraId="14E9950F"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22C2DD4C"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28B0779D" w14:textId="77777777" w:rsidR="0081052C" w:rsidRPr="0081052C" w:rsidRDefault="0081052C" w:rsidP="0081052C">
                  <w:pPr>
                    <w:pStyle w:val="Konten"/>
                    <w:rPr>
                      <w:rFonts w:eastAsiaTheme="majorEastAsia" w:cstheme="majorBidi"/>
                      <w:szCs w:val="28"/>
                      <w:lang w:val="sv-SE"/>
                    </w:rPr>
                  </w:pPr>
                  <w:r w:rsidRPr="0081052C">
                    <w:rPr>
                      <w:rFonts w:eastAsiaTheme="majorEastAsia" w:cstheme="majorBidi"/>
                      <w:szCs w:val="28"/>
                      <w:lang w:val="sv-SE"/>
                    </w:rPr>
                    <w:t>Berita transaksi siswa type varchar</w:t>
                  </w:r>
                </w:p>
              </w:tc>
            </w:tr>
            <w:tr w:rsidR="0081052C" w14:paraId="0E03C487"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60081DD0"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Create_at </w:t>
                  </w:r>
                </w:p>
              </w:tc>
              <w:tc>
                <w:tcPr>
                  <w:tcW w:w="6514" w:type="dxa"/>
                  <w:gridSpan w:val="2"/>
                  <w:tcBorders>
                    <w:top w:val="single" w:sz="4" w:space="0" w:color="auto"/>
                    <w:left w:val="single" w:sz="4" w:space="0" w:color="auto"/>
                    <w:bottom w:val="single" w:sz="4" w:space="0" w:color="auto"/>
                    <w:right w:val="single" w:sz="4" w:space="0" w:color="auto"/>
                  </w:tcBorders>
                  <w:hideMark/>
                </w:tcPr>
                <w:p w14:paraId="326CABB3"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dibuat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4048F311"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419721FF"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5DFFFAE4"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diedit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49A19EC7" w14:textId="77777777" w:rsidR="0081052C" w:rsidRDefault="0081052C" w:rsidP="0081052C">
            <w:pPr>
              <w:pStyle w:val="Konten"/>
              <w:spacing w:line="240" w:lineRule="auto"/>
              <w:ind w:left="720"/>
              <w:rPr>
                <w:iCs/>
                <w:color w:val="FF0000"/>
                <w:szCs w:val="28"/>
              </w:rPr>
            </w:pPr>
          </w:p>
          <w:p w14:paraId="58551CB2" w14:textId="10419EBF" w:rsidR="0081052C" w:rsidRDefault="00F44877" w:rsidP="0081052C">
            <w:pPr>
              <w:pStyle w:val="Konten"/>
              <w:numPr>
                <w:ilvl w:val="0"/>
                <w:numId w:val="4"/>
              </w:numPr>
              <w:spacing w:line="240" w:lineRule="auto"/>
              <w:rPr>
                <w:iCs/>
                <w:color w:val="FF0000"/>
                <w:szCs w:val="28"/>
                <w:lang w:val="en-US"/>
              </w:rPr>
            </w:pPr>
            <w:r>
              <w:rPr>
                <w:rFonts w:eastAsiaTheme="majorEastAsia" w:cstheme="majorBidi"/>
                <w:szCs w:val="28"/>
              </w:rPr>
              <w:t xml:space="preserve">Membaca </w:t>
            </w:r>
            <w:r w:rsidR="0081052C">
              <w:rPr>
                <w:rFonts w:eastAsiaTheme="majorEastAsia" w:cstheme="majorBidi"/>
                <w:szCs w:val="28"/>
              </w:rPr>
              <w:t xml:space="preserve"> data</w:t>
            </w:r>
            <w:r w:rsidR="0081052C">
              <w:rPr>
                <w:rFonts w:eastAsiaTheme="majorEastAsia" w:cstheme="majorBidi"/>
                <w:szCs w:val="28"/>
                <w:lang w:val="en-US"/>
              </w:rPr>
              <w:t xml:space="preserve"> transaksi kepala sekolah</w:t>
            </w:r>
          </w:p>
          <w:tbl>
            <w:tblPr>
              <w:tblStyle w:val="TableGrid"/>
              <w:tblW w:w="0" w:type="auto"/>
              <w:tblInd w:w="720" w:type="dxa"/>
              <w:tblLook w:val="04A0" w:firstRow="1" w:lastRow="0" w:firstColumn="1" w:lastColumn="0" w:noHBand="0" w:noVBand="1"/>
            </w:tblPr>
            <w:tblGrid>
              <w:gridCol w:w="2755"/>
              <w:gridCol w:w="1248"/>
              <w:gridCol w:w="5266"/>
            </w:tblGrid>
            <w:tr w:rsidR="0081052C" w14:paraId="23EA6990"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43AC1CA" w14:textId="77777777" w:rsidR="0081052C" w:rsidRDefault="0081052C" w:rsidP="0081052C">
                  <w:pPr>
                    <w:pStyle w:val="Konten"/>
                    <w:rPr>
                      <w:iCs/>
                      <w:color w:val="FF0000"/>
                      <w:szCs w:val="28"/>
                    </w:rPr>
                  </w:pPr>
                  <w:r>
                    <w:rPr>
                      <w:rFonts w:eastAsiaTheme="majorEastAsia" w:cstheme="majorBidi"/>
                      <w:szCs w:val="28"/>
                    </w:rPr>
                    <w:t>URL</w:t>
                  </w:r>
                </w:p>
              </w:tc>
              <w:tc>
                <w:tcPr>
                  <w:tcW w:w="1248" w:type="dxa"/>
                  <w:tcBorders>
                    <w:top w:val="single" w:sz="4" w:space="0" w:color="auto"/>
                    <w:left w:val="single" w:sz="4" w:space="0" w:color="auto"/>
                    <w:bottom w:val="single" w:sz="4" w:space="0" w:color="auto"/>
                    <w:right w:val="single" w:sz="4" w:space="0" w:color="auto"/>
                  </w:tcBorders>
                  <w:hideMark/>
                </w:tcPr>
                <w:p w14:paraId="6D293626"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610F52DA" w14:textId="62244BD4" w:rsidR="0081052C" w:rsidRDefault="00FB5CDE" w:rsidP="0081052C">
                  <w:pPr>
                    <w:pStyle w:val="Konten"/>
                    <w:rPr>
                      <w:iCs/>
                      <w:color w:val="FF0000"/>
                      <w:szCs w:val="28"/>
                      <w:lang w:val="en-US"/>
                    </w:rPr>
                  </w:pPr>
                  <w:r w:rsidRPr="004A3A2A">
                    <w:rPr>
                      <w:iCs/>
                      <w:color w:val="FF0000"/>
                      <w:szCs w:val="28"/>
                      <w:lang w:val="en-US"/>
                    </w:rPr>
                    <w:t>http://localhost:8080/</w:t>
                  </w:r>
                  <w:r w:rsidR="00380AA7">
                    <w:rPr>
                      <w:iCs/>
                      <w:color w:val="FF0000"/>
                      <w:szCs w:val="28"/>
                      <w:lang w:val="en-US"/>
                    </w:rPr>
                    <w:t>headmaster</w:t>
                  </w:r>
                </w:p>
              </w:tc>
            </w:tr>
            <w:tr w:rsidR="0081052C" w14:paraId="2078248B"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2E07028" w14:textId="77777777" w:rsidR="0081052C" w:rsidRDefault="0081052C" w:rsidP="0081052C">
                  <w:pPr>
                    <w:pStyle w:val="Konten"/>
                    <w:rPr>
                      <w:rFonts w:eastAsiaTheme="majorEastAsia" w:cstheme="majorBidi"/>
                      <w:szCs w:val="28"/>
                    </w:rPr>
                  </w:pPr>
                  <w:r>
                    <w:rPr>
                      <w:rFonts w:eastAsiaTheme="majorEastAsia" w:cstheme="majorBidi"/>
                      <w:szCs w:val="28"/>
                    </w:rPr>
                    <w:t>Method</w:t>
                  </w:r>
                </w:p>
              </w:tc>
              <w:tc>
                <w:tcPr>
                  <w:tcW w:w="1248" w:type="dxa"/>
                  <w:tcBorders>
                    <w:top w:val="single" w:sz="4" w:space="0" w:color="auto"/>
                    <w:left w:val="single" w:sz="4" w:space="0" w:color="auto"/>
                    <w:bottom w:val="single" w:sz="4" w:space="0" w:color="auto"/>
                    <w:right w:val="single" w:sz="4" w:space="0" w:color="auto"/>
                  </w:tcBorders>
                  <w:hideMark/>
                </w:tcPr>
                <w:p w14:paraId="273BAD3D"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3771B6A2" w14:textId="77777777" w:rsidR="0081052C" w:rsidRDefault="0081052C" w:rsidP="0081052C">
                  <w:pPr>
                    <w:pStyle w:val="Konten"/>
                    <w:rPr>
                      <w:iCs/>
                      <w:color w:val="FF0000"/>
                      <w:szCs w:val="28"/>
                      <w:lang w:val="en-US"/>
                    </w:rPr>
                  </w:pPr>
                  <w:r>
                    <w:rPr>
                      <w:iCs/>
                      <w:color w:val="FF0000"/>
                      <w:szCs w:val="28"/>
                      <w:lang w:val="en-US"/>
                    </w:rPr>
                    <w:t>GET</w:t>
                  </w:r>
                </w:p>
              </w:tc>
            </w:tr>
            <w:tr w:rsidR="0081052C" w14:paraId="7F971700" w14:textId="77777777" w:rsidTr="0081052C">
              <w:tc>
                <w:tcPr>
                  <w:tcW w:w="9269" w:type="dxa"/>
                  <w:gridSpan w:val="3"/>
                  <w:tcBorders>
                    <w:top w:val="single" w:sz="4" w:space="0" w:color="auto"/>
                    <w:left w:val="single" w:sz="4" w:space="0" w:color="auto"/>
                    <w:bottom w:val="single" w:sz="4" w:space="0" w:color="auto"/>
                    <w:right w:val="single" w:sz="4" w:space="0" w:color="auto"/>
                  </w:tcBorders>
                  <w:hideMark/>
                </w:tcPr>
                <w:p w14:paraId="3C1EAB1C" w14:textId="77777777" w:rsidR="0081052C" w:rsidRDefault="0081052C" w:rsidP="0081052C">
                  <w:pPr>
                    <w:pStyle w:val="Konten"/>
                    <w:rPr>
                      <w:iCs/>
                      <w:color w:val="FF0000"/>
                      <w:szCs w:val="28"/>
                    </w:rPr>
                  </w:pPr>
                  <w:r>
                    <w:rPr>
                      <w:rFonts w:eastAsiaTheme="majorEastAsia" w:cstheme="majorBidi"/>
                      <w:szCs w:val="28"/>
                    </w:rPr>
                    <w:t>Deskripsi</w:t>
                  </w:r>
                </w:p>
              </w:tc>
            </w:tr>
            <w:tr w:rsidR="0081052C" w14:paraId="149FA465"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625A664A" w14:textId="77777777" w:rsidR="0081052C" w:rsidRDefault="0081052C" w:rsidP="0081052C">
                  <w:pPr>
                    <w:pStyle w:val="Konten"/>
                    <w:rPr>
                      <w:rFonts w:eastAsiaTheme="majorEastAsia" w:cstheme="majorBidi"/>
                      <w:szCs w:val="28"/>
                    </w:rPr>
                  </w:pPr>
                  <w:r>
                    <w:rPr>
                      <w:rFonts w:eastAsiaTheme="majorEastAsia" w:cstheme="majorBidi"/>
                      <w:szCs w:val="28"/>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4113187F" w14:textId="77777777" w:rsidR="0081052C" w:rsidRDefault="0081052C" w:rsidP="0081052C">
                  <w:pPr>
                    <w:pStyle w:val="Konten"/>
                    <w:rPr>
                      <w:rFonts w:eastAsiaTheme="majorEastAsia" w:cstheme="majorBidi"/>
                      <w:szCs w:val="28"/>
                    </w:rPr>
                  </w:pPr>
                  <w:r>
                    <w:rPr>
                      <w:rFonts w:eastAsiaTheme="majorEastAsia" w:cstheme="majorBidi"/>
                      <w:szCs w:val="28"/>
                      <w:lang w:val="en-US"/>
                    </w:rPr>
                    <w:t>Deskripsi</w:t>
                  </w:r>
                </w:p>
              </w:tc>
            </w:tr>
            <w:tr w:rsidR="0081052C" w14:paraId="591419AB"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4B726B84"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id</w:t>
                  </w:r>
                </w:p>
              </w:tc>
              <w:tc>
                <w:tcPr>
                  <w:tcW w:w="6514" w:type="dxa"/>
                  <w:gridSpan w:val="2"/>
                  <w:tcBorders>
                    <w:top w:val="single" w:sz="4" w:space="0" w:color="auto"/>
                    <w:left w:val="single" w:sz="4" w:space="0" w:color="auto"/>
                    <w:bottom w:val="single" w:sz="4" w:space="0" w:color="auto"/>
                    <w:right w:val="single" w:sz="4" w:space="0" w:color="auto"/>
                  </w:tcBorders>
                  <w:hideMark/>
                </w:tcPr>
                <w:p w14:paraId="7F9382F6"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Id transaksi type data </w:t>
                  </w:r>
                  <w:proofErr w:type="gramStart"/>
                  <w:r>
                    <w:rPr>
                      <w:rFonts w:eastAsiaTheme="majorEastAsia" w:cstheme="majorBidi"/>
                      <w:szCs w:val="28"/>
                      <w:lang w:val="en-US"/>
                    </w:rPr>
                    <w:t>int,primary</w:t>
                  </w:r>
                  <w:proofErr w:type="gramEnd"/>
                  <w:r>
                    <w:rPr>
                      <w:rFonts w:eastAsiaTheme="majorEastAsia" w:cstheme="majorBidi"/>
                      <w:szCs w:val="28"/>
                      <w:lang w:val="en-US"/>
                    </w:rPr>
                    <w:t xml:space="preserve"> key</w:t>
                  </w:r>
                </w:p>
              </w:tc>
            </w:tr>
            <w:tr w:rsidR="0081052C" w14:paraId="55F0F12B"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73298A29" w14:textId="77777777" w:rsidR="0081052C" w:rsidRDefault="0081052C" w:rsidP="0081052C">
                  <w:pPr>
                    <w:pStyle w:val="Konten"/>
                    <w:rPr>
                      <w:rFonts w:eastAsiaTheme="majorEastAsia" w:cstheme="majorBidi"/>
                      <w:szCs w:val="28"/>
                    </w:rPr>
                  </w:pPr>
                  <w:r>
                    <w:rPr>
                      <w:rFonts w:eastAsiaTheme="majorEastAsia" w:cstheme="majorBidi"/>
                      <w:szCs w:val="28"/>
                      <w:lang w:val="en-US"/>
                    </w:rPr>
                    <w:t>tanggal</w:t>
                  </w:r>
                </w:p>
              </w:tc>
              <w:tc>
                <w:tcPr>
                  <w:tcW w:w="6514" w:type="dxa"/>
                  <w:gridSpan w:val="2"/>
                  <w:tcBorders>
                    <w:top w:val="single" w:sz="4" w:space="0" w:color="auto"/>
                    <w:left w:val="single" w:sz="4" w:space="0" w:color="auto"/>
                    <w:bottom w:val="single" w:sz="4" w:space="0" w:color="auto"/>
                    <w:right w:val="single" w:sz="4" w:space="0" w:color="auto"/>
                  </w:tcBorders>
                  <w:hideMark/>
                </w:tcPr>
                <w:p w14:paraId="1BA64D52" w14:textId="77777777" w:rsidR="0081052C" w:rsidRDefault="0081052C" w:rsidP="0081052C">
                  <w:pPr>
                    <w:pStyle w:val="Konten"/>
                    <w:rPr>
                      <w:rFonts w:eastAsiaTheme="majorEastAsia" w:cstheme="majorBidi"/>
                      <w:szCs w:val="28"/>
                    </w:rPr>
                  </w:pPr>
                  <w:r>
                    <w:rPr>
                      <w:rFonts w:eastAsiaTheme="majorEastAsia" w:cstheme="majorBidi"/>
                      <w:szCs w:val="28"/>
                      <w:lang w:val="en-US"/>
                    </w:rPr>
                    <w:t xml:space="preserve">Tanggal transaksi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0E0DDD25"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760E92C" w14:textId="77777777" w:rsidR="0081052C" w:rsidRDefault="0081052C" w:rsidP="0081052C">
                  <w:pPr>
                    <w:pStyle w:val="Konten"/>
                    <w:rPr>
                      <w:rFonts w:eastAsiaTheme="majorEastAsia" w:cstheme="majorBidi"/>
                      <w:szCs w:val="28"/>
                    </w:rPr>
                  </w:pPr>
                  <w:r>
                    <w:rPr>
                      <w:rFonts w:eastAsiaTheme="majorEastAsia" w:cstheme="majorBidi"/>
                      <w:szCs w:val="28"/>
                      <w:lang w:val="en-US"/>
                    </w:rPr>
                    <w:t>nis</w:t>
                  </w:r>
                </w:p>
              </w:tc>
              <w:tc>
                <w:tcPr>
                  <w:tcW w:w="6514" w:type="dxa"/>
                  <w:gridSpan w:val="2"/>
                  <w:tcBorders>
                    <w:top w:val="single" w:sz="4" w:space="0" w:color="auto"/>
                    <w:left w:val="single" w:sz="4" w:space="0" w:color="auto"/>
                    <w:bottom w:val="single" w:sz="4" w:space="0" w:color="auto"/>
                    <w:right w:val="single" w:sz="4" w:space="0" w:color="auto"/>
                  </w:tcBorders>
                  <w:hideMark/>
                </w:tcPr>
                <w:p w14:paraId="7BDDFBB2" w14:textId="77777777" w:rsidR="0081052C" w:rsidRDefault="0081052C" w:rsidP="0081052C">
                  <w:pPr>
                    <w:pStyle w:val="Konten"/>
                    <w:rPr>
                      <w:rFonts w:eastAsiaTheme="majorEastAsia" w:cstheme="majorBidi"/>
                      <w:szCs w:val="28"/>
                    </w:rPr>
                  </w:pPr>
                  <w:r>
                    <w:rPr>
                      <w:rFonts w:eastAsiaTheme="majorEastAsia" w:cstheme="majorBidi"/>
                      <w:szCs w:val="28"/>
                      <w:lang w:val="en-US"/>
                    </w:rPr>
                    <w:t>Nomor induk siswa type data varchar</w:t>
                  </w:r>
                </w:p>
              </w:tc>
            </w:tr>
            <w:tr w:rsidR="0081052C" w:rsidRPr="0081052C" w14:paraId="48434A62"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44E9831F" w14:textId="77777777" w:rsidR="0081052C" w:rsidRDefault="0081052C" w:rsidP="0081052C">
                  <w:pPr>
                    <w:pStyle w:val="Konten"/>
                    <w:rPr>
                      <w:rFonts w:eastAsiaTheme="majorEastAsia" w:cstheme="majorBidi"/>
                      <w:szCs w:val="28"/>
                    </w:rPr>
                  </w:pPr>
                  <w:r>
                    <w:rPr>
                      <w:rFonts w:eastAsiaTheme="majorEastAsia" w:cstheme="majorBidi"/>
                      <w:szCs w:val="28"/>
                      <w:lang w:val="en-US"/>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4D581C52" w14:textId="77777777" w:rsidR="0081052C" w:rsidRDefault="0081052C" w:rsidP="0081052C">
                  <w:pPr>
                    <w:pStyle w:val="Konten"/>
                    <w:rPr>
                      <w:rFonts w:eastAsiaTheme="majorEastAsia" w:cstheme="majorBidi"/>
                      <w:szCs w:val="28"/>
                    </w:rPr>
                  </w:pPr>
                  <w:r w:rsidRPr="0081052C">
                    <w:rPr>
                      <w:rFonts w:eastAsiaTheme="majorEastAsia" w:cstheme="majorBidi"/>
                      <w:szCs w:val="28"/>
                      <w:lang w:val="sv-SE"/>
                    </w:rPr>
                    <w:t>Berita transaksi siswa type varchar</w:t>
                  </w:r>
                </w:p>
              </w:tc>
            </w:tr>
            <w:tr w:rsidR="0081052C" w14:paraId="1C88A38E"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58896E36"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Create_at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2B55FAF0"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dibuat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6E111427"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40F7344F"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Update_at</w:t>
                  </w:r>
                </w:p>
              </w:tc>
              <w:tc>
                <w:tcPr>
                  <w:tcW w:w="6514" w:type="dxa"/>
                  <w:gridSpan w:val="2"/>
                  <w:tcBorders>
                    <w:top w:val="single" w:sz="4" w:space="0" w:color="auto"/>
                    <w:left w:val="single" w:sz="4" w:space="0" w:color="auto"/>
                    <w:bottom w:val="single" w:sz="4" w:space="0" w:color="auto"/>
                    <w:right w:val="single" w:sz="4" w:space="0" w:color="auto"/>
                  </w:tcBorders>
                  <w:hideMark/>
                </w:tcPr>
                <w:p w14:paraId="669E9D9A" w14:textId="77777777" w:rsidR="0081052C" w:rsidRDefault="0081052C" w:rsidP="0081052C">
                  <w:pPr>
                    <w:pStyle w:val="Konten"/>
                    <w:rPr>
                      <w:rFonts w:eastAsiaTheme="majorEastAsia" w:cstheme="majorBidi"/>
                      <w:szCs w:val="28"/>
                      <w:lang w:val="en-US"/>
                    </w:rPr>
                  </w:pPr>
                  <w:r>
                    <w:rPr>
                      <w:rFonts w:eastAsiaTheme="majorEastAsia" w:cstheme="majorBidi"/>
                      <w:szCs w:val="28"/>
                      <w:lang w:val="en-US"/>
                    </w:rPr>
                    <w:t xml:space="preserve">Tanggal data dibuat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203F1BFF" w14:textId="77777777" w:rsidR="0081052C" w:rsidRDefault="0081052C" w:rsidP="0081052C">
            <w:pPr>
              <w:pStyle w:val="Konten"/>
              <w:spacing w:line="240" w:lineRule="auto"/>
              <w:ind w:left="720"/>
              <w:rPr>
                <w:iCs/>
                <w:color w:val="FF0000"/>
                <w:szCs w:val="28"/>
              </w:rPr>
            </w:pPr>
          </w:p>
          <w:p w14:paraId="11BA4979" w14:textId="77777777" w:rsidR="00FB5CDE" w:rsidRDefault="00FB5CDE" w:rsidP="0081052C">
            <w:pPr>
              <w:pStyle w:val="Konten"/>
              <w:spacing w:line="240" w:lineRule="auto"/>
              <w:ind w:left="720"/>
              <w:rPr>
                <w:iCs/>
                <w:color w:val="FF0000"/>
                <w:szCs w:val="28"/>
              </w:rPr>
            </w:pPr>
          </w:p>
          <w:p w14:paraId="7295CBD0" w14:textId="77777777" w:rsidR="00FB5CDE" w:rsidRDefault="00FB5CDE" w:rsidP="0081052C">
            <w:pPr>
              <w:pStyle w:val="Konten"/>
              <w:spacing w:line="240" w:lineRule="auto"/>
              <w:ind w:left="720"/>
              <w:rPr>
                <w:iCs/>
                <w:color w:val="FF0000"/>
                <w:szCs w:val="28"/>
              </w:rPr>
            </w:pPr>
          </w:p>
          <w:p w14:paraId="3021DAFB" w14:textId="399F7BB2" w:rsidR="0081052C" w:rsidRDefault="00F44877" w:rsidP="0081052C">
            <w:pPr>
              <w:pStyle w:val="Konten"/>
              <w:numPr>
                <w:ilvl w:val="0"/>
                <w:numId w:val="4"/>
              </w:numPr>
              <w:spacing w:line="240" w:lineRule="auto"/>
              <w:rPr>
                <w:iCs/>
                <w:color w:val="FF0000"/>
                <w:szCs w:val="28"/>
                <w:lang w:val="en-US"/>
              </w:rPr>
            </w:pPr>
            <w:r>
              <w:rPr>
                <w:rFonts w:eastAsiaTheme="majorEastAsia" w:cstheme="majorBidi"/>
                <w:szCs w:val="28"/>
              </w:rPr>
              <w:t xml:space="preserve">Membaca </w:t>
            </w:r>
            <w:r w:rsidR="0081052C">
              <w:rPr>
                <w:rFonts w:eastAsiaTheme="majorEastAsia" w:cstheme="majorBidi"/>
                <w:szCs w:val="28"/>
              </w:rPr>
              <w:t xml:space="preserve"> data</w:t>
            </w:r>
            <w:r w:rsidR="0081052C">
              <w:rPr>
                <w:rFonts w:eastAsiaTheme="majorEastAsia" w:cstheme="majorBidi"/>
                <w:szCs w:val="28"/>
                <w:lang w:val="en-US"/>
              </w:rPr>
              <w:t xml:space="preserve"> transaksi siswa </w:t>
            </w:r>
          </w:p>
          <w:tbl>
            <w:tblPr>
              <w:tblStyle w:val="TableGrid"/>
              <w:tblW w:w="0" w:type="auto"/>
              <w:tblInd w:w="720" w:type="dxa"/>
              <w:tblLook w:val="04A0" w:firstRow="1" w:lastRow="0" w:firstColumn="1" w:lastColumn="0" w:noHBand="0" w:noVBand="1"/>
            </w:tblPr>
            <w:tblGrid>
              <w:gridCol w:w="2755"/>
              <w:gridCol w:w="1248"/>
              <w:gridCol w:w="5266"/>
            </w:tblGrid>
            <w:tr w:rsidR="0081052C" w14:paraId="1B735D2A"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DDAA4C1" w14:textId="77777777" w:rsidR="0081052C" w:rsidRDefault="0081052C" w:rsidP="0081052C">
                  <w:pPr>
                    <w:pStyle w:val="Konten"/>
                    <w:rPr>
                      <w:iCs/>
                      <w:color w:val="FF0000"/>
                      <w:szCs w:val="28"/>
                    </w:rPr>
                  </w:pPr>
                  <w:r>
                    <w:rPr>
                      <w:rFonts w:eastAsiaTheme="majorEastAsia" w:cstheme="majorBidi"/>
                      <w:szCs w:val="28"/>
                    </w:rPr>
                    <w:t>URL</w:t>
                  </w:r>
                </w:p>
              </w:tc>
              <w:tc>
                <w:tcPr>
                  <w:tcW w:w="1248" w:type="dxa"/>
                  <w:tcBorders>
                    <w:top w:val="single" w:sz="4" w:space="0" w:color="auto"/>
                    <w:left w:val="single" w:sz="4" w:space="0" w:color="auto"/>
                    <w:bottom w:val="single" w:sz="4" w:space="0" w:color="auto"/>
                    <w:right w:val="single" w:sz="4" w:space="0" w:color="auto"/>
                  </w:tcBorders>
                  <w:hideMark/>
                </w:tcPr>
                <w:p w14:paraId="67EF4439"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61191CD1" w14:textId="1491A770" w:rsidR="0081052C" w:rsidRDefault="00FB5CDE" w:rsidP="0081052C">
                  <w:pPr>
                    <w:pStyle w:val="Konten"/>
                    <w:rPr>
                      <w:iCs/>
                      <w:color w:val="FF0000"/>
                      <w:szCs w:val="28"/>
                      <w:lang w:val="en-US"/>
                    </w:rPr>
                  </w:pPr>
                  <w:r w:rsidRPr="004A3A2A">
                    <w:rPr>
                      <w:iCs/>
                      <w:color w:val="FF0000"/>
                      <w:szCs w:val="28"/>
                      <w:lang w:val="en-US"/>
                    </w:rPr>
                    <w:t>http://localhost:8080</w:t>
                  </w:r>
                  <w:r w:rsidR="006E5619">
                    <w:rPr>
                      <w:iCs/>
                      <w:color w:val="FF0000"/>
                      <w:szCs w:val="28"/>
                      <w:lang w:val="en-US"/>
                    </w:rPr>
                    <w:t>/siswa/2113030083</w:t>
                  </w:r>
                </w:p>
              </w:tc>
            </w:tr>
            <w:tr w:rsidR="0081052C" w14:paraId="098B6449"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33C9C291" w14:textId="77777777" w:rsidR="0081052C" w:rsidRDefault="0081052C" w:rsidP="0081052C">
                  <w:pPr>
                    <w:pStyle w:val="Konten"/>
                    <w:rPr>
                      <w:rFonts w:eastAsiaTheme="majorEastAsia" w:cstheme="majorBidi"/>
                      <w:szCs w:val="28"/>
                    </w:rPr>
                  </w:pPr>
                  <w:r>
                    <w:rPr>
                      <w:rFonts w:eastAsiaTheme="majorEastAsia" w:cstheme="majorBidi"/>
                      <w:szCs w:val="28"/>
                    </w:rPr>
                    <w:t>Method</w:t>
                  </w:r>
                </w:p>
              </w:tc>
              <w:tc>
                <w:tcPr>
                  <w:tcW w:w="1248" w:type="dxa"/>
                  <w:tcBorders>
                    <w:top w:val="single" w:sz="4" w:space="0" w:color="auto"/>
                    <w:left w:val="single" w:sz="4" w:space="0" w:color="auto"/>
                    <w:bottom w:val="single" w:sz="4" w:space="0" w:color="auto"/>
                    <w:right w:val="single" w:sz="4" w:space="0" w:color="auto"/>
                  </w:tcBorders>
                  <w:hideMark/>
                </w:tcPr>
                <w:p w14:paraId="5E39F1E4" w14:textId="77777777" w:rsidR="0081052C" w:rsidRDefault="0081052C" w:rsidP="0081052C">
                  <w:pPr>
                    <w:pStyle w:val="Konten"/>
                    <w:rPr>
                      <w:rFonts w:eastAsiaTheme="majorEastAsia" w:cstheme="majorBidi"/>
                      <w:szCs w:val="28"/>
                    </w:rPr>
                  </w:pPr>
                  <w:r>
                    <w:rPr>
                      <w:rFonts w:eastAsiaTheme="majorEastAsia" w:cstheme="majorBidi"/>
                      <w:szCs w:val="28"/>
                    </w:rPr>
                    <w:t>:</w:t>
                  </w:r>
                </w:p>
              </w:tc>
              <w:tc>
                <w:tcPr>
                  <w:tcW w:w="5266" w:type="dxa"/>
                  <w:tcBorders>
                    <w:top w:val="single" w:sz="4" w:space="0" w:color="auto"/>
                    <w:left w:val="single" w:sz="4" w:space="0" w:color="auto"/>
                    <w:bottom w:val="single" w:sz="4" w:space="0" w:color="auto"/>
                    <w:right w:val="single" w:sz="4" w:space="0" w:color="auto"/>
                  </w:tcBorders>
                  <w:hideMark/>
                </w:tcPr>
                <w:p w14:paraId="7001A106" w14:textId="77777777" w:rsidR="0081052C" w:rsidRDefault="0081052C" w:rsidP="0081052C">
                  <w:pPr>
                    <w:pStyle w:val="Konten"/>
                    <w:rPr>
                      <w:iCs/>
                      <w:color w:val="FF0000"/>
                      <w:szCs w:val="28"/>
                      <w:lang w:val="en-US"/>
                    </w:rPr>
                  </w:pPr>
                  <w:r>
                    <w:rPr>
                      <w:iCs/>
                      <w:color w:val="FF0000"/>
                      <w:szCs w:val="28"/>
                      <w:lang w:val="en-US"/>
                    </w:rPr>
                    <w:t>GET</w:t>
                  </w:r>
                </w:p>
              </w:tc>
            </w:tr>
            <w:tr w:rsidR="0081052C" w14:paraId="7812C560" w14:textId="77777777" w:rsidTr="0081052C">
              <w:tc>
                <w:tcPr>
                  <w:tcW w:w="9269" w:type="dxa"/>
                  <w:gridSpan w:val="3"/>
                  <w:tcBorders>
                    <w:top w:val="single" w:sz="4" w:space="0" w:color="auto"/>
                    <w:left w:val="single" w:sz="4" w:space="0" w:color="auto"/>
                    <w:bottom w:val="single" w:sz="4" w:space="0" w:color="auto"/>
                    <w:right w:val="single" w:sz="4" w:space="0" w:color="auto"/>
                  </w:tcBorders>
                  <w:hideMark/>
                </w:tcPr>
                <w:p w14:paraId="4392F6CC" w14:textId="77777777" w:rsidR="0081052C" w:rsidRDefault="0081052C" w:rsidP="0081052C">
                  <w:pPr>
                    <w:pStyle w:val="Konten"/>
                    <w:rPr>
                      <w:iCs/>
                      <w:color w:val="FF0000"/>
                      <w:szCs w:val="28"/>
                    </w:rPr>
                  </w:pPr>
                  <w:r>
                    <w:rPr>
                      <w:rFonts w:eastAsiaTheme="majorEastAsia" w:cstheme="majorBidi"/>
                      <w:szCs w:val="28"/>
                    </w:rPr>
                    <w:t>Deskripsi</w:t>
                  </w:r>
                </w:p>
              </w:tc>
            </w:tr>
            <w:tr w:rsidR="0081052C" w14:paraId="6A6DC8D9"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032AE8D8" w14:textId="77777777" w:rsidR="0081052C" w:rsidRDefault="0081052C" w:rsidP="0081052C">
                  <w:pPr>
                    <w:pStyle w:val="Konten"/>
                    <w:rPr>
                      <w:rFonts w:eastAsiaTheme="majorEastAsia" w:cstheme="majorBidi"/>
                      <w:szCs w:val="28"/>
                    </w:rPr>
                  </w:pPr>
                  <w:r>
                    <w:rPr>
                      <w:rFonts w:eastAsiaTheme="majorEastAsia" w:cstheme="majorBidi"/>
                      <w:szCs w:val="28"/>
                    </w:rPr>
                    <w:t>Fields</w:t>
                  </w:r>
                </w:p>
              </w:tc>
              <w:tc>
                <w:tcPr>
                  <w:tcW w:w="6514" w:type="dxa"/>
                  <w:gridSpan w:val="2"/>
                  <w:tcBorders>
                    <w:top w:val="single" w:sz="4" w:space="0" w:color="auto"/>
                    <w:left w:val="single" w:sz="4" w:space="0" w:color="auto"/>
                    <w:bottom w:val="single" w:sz="4" w:space="0" w:color="auto"/>
                    <w:right w:val="single" w:sz="4" w:space="0" w:color="auto"/>
                  </w:tcBorders>
                  <w:hideMark/>
                </w:tcPr>
                <w:p w14:paraId="2033486A" w14:textId="77777777" w:rsidR="0081052C" w:rsidRDefault="0081052C" w:rsidP="0081052C">
                  <w:pPr>
                    <w:pStyle w:val="Konten"/>
                    <w:rPr>
                      <w:rFonts w:eastAsiaTheme="majorEastAsia" w:cstheme="majorBidi"/>
                      <w:szCs w:val="28"/>
                    </w:rPr>
                  </w:pPr>
                  <w:r>
                    <w:rPr>
                      <w:rFonts w:eastAsiaTheme="majorEastAsia" w:cstheme="majorBidi"/>
                      <w:szCs w:val="28"/>
                      <w:lang w:val="en-US"/>
                    </w:rPr>
                    <w:t>Deskripsi</w:t>
                  </w:r>
                </w:p>
              </w:tc>
            </w:tr>
            <w:tr w:rsidR="0081052C" w14:paraId="2A1D3B5C"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10BF2279" w14:textId="77777777" w:rsidR="0081052C" w:rsidRDefault="0081052C" w:rsidP="0081052C">
                  <w:pPr>
                    <w:pStyle w:val="Konten"/>
                    <w:rPr>
                      <w:rFonts w:eastAsiaTheme="majorEastAsia" w:cstheme="majorBidi"/>
                      <w:szCs w:val="28"/>
                    </w:rPr>
                  </w:pPr>
                  <w:r>
                    <w:rPr>
                      <w:rFonts w:eastAsiaTheme="majorEastAsia" w:cstheme="majorBidi"/>
                      <w:szCs w:val="28"/>
                      <w:lang w:val="en-US"/>
                    </w:rPr>
                    <w:t>tanggal</w:t>
                  </w:r>
                </w:p>
              </w:tc>
              <w:tc>
                <w:tcPr>
                  <w:tcW w:w="6514" w:type="dxa"/>
                  <w:gridSpan w:val="2"/>
                  <w:tcBorders>
                    <w:top w:val="single" w:sz="4" w:space="0" w:color="auto"/>
                    <w:left w:val="single" w:sz="4" w:space="0" w:color="auto"/>
                    <w:bottom w:val="single" w:sz="4" w:space="0" w:color="auto"/>
                    <w:right w:val="single" w:sz="4" w:space="0" w:color="auto"/>
                  </w:tcBorders>
                  <w:hideMark/>
                </w:tcPr>
                <w:p w14:paraId="0F9A362E" w14:textId="77777777" w:rsidR="0081052C" w:rsidRDefault="0081052C" w:rsidP="0081052C">
                  <w:pPr>
                    <w:pStyle w:val="Konten"/>
                    <w:rPr>
                      <w:rFonts w:eastAsiaTheme="majorEastAsia" w:cstheme="majorBidi"/>
                      <w:szCs w:val="28"/>
                    </w:rPr>
                  </w:pPr>
                  <w:r>
                    <w:rPr>
                      <w:rFonts w:eastAsiaTheme="majorEastAsia" w:cstheme="majorBidi"/>
                      <w:szCs w:val="28"/>
                      <w:lang w:val="en-US"/>
                    </w:rPr>
                    <w:t xml:space="preserve">Tanggal transaksi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1052C" w14:paraId="48366887"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3E7AF830" w14:textId="77777777" w:rsidR="0081052C" w:rsidRDefault="0081052C" w:rsidP="0081052C">
                  <w:pPr>
                    <w:pStyle w:val="Konten"/>
                    <w:rPr>
                      <w:rFonts w:eastAsiaTheme="majorEastAsia" w:cstheme="majorBidi"/>
                      <w:szCs w:val="28"/>
                    </w:rPr>
                  </w:pPr>
                  <w:r>
                    <w:rPr>
                      <w:rFonts w:eastAsiaTheme="majorEastAsia" w:cstheme="majorBidi"/>
                      <w:szCs w:val="28"/>
                      <w:lang w:val="en-US"/>
                    </w:rPr>
                    <w:t>nis</w:t>
                  </w:r>
                </w:p>
              </w:tc>
              <w:tc>
                <w:tcPr>
                  <w:tcW w:w="6514" w:type="dxa"/>
                  <w:gridSpan w:val="2"/>
                  <w:tcBorders>
                    <w:top w:val="single" w:sz="4" w:space="0" w:color="auto"/>
                    <w:left w:val="single" w:sz="4" w:space="0" w:color="auto"/>
                    <w:bottom w:val="single" w:sz="4" w:space="0" w:color="auto"/>
                    <w:right w:val="single" w:sz="4" w:space="0" w:color="auto"/>
                  </w:tcBorders>
                  <w:hideMark/>
                </w:tcPr>
                <w:p w14:paraId="0E901305" w14:textId="77777777" w:rsidR="0081052C" w:rsidRDefault="0081052C" w:rsidP="0081052C">
                  <w:pPr>
                    <w:pStyle w:val="Konten"/>
                    <w:rPr>
                      <w:rFonts w:eastAsiaTheme="majorEastAsia" w:cstheme="majorBidi"/>
                      <w:szCs w:val="28"/>
                    </w:rPr>
                  </w:pPr>
                  <w:r>
                    <w:rPr>
                      <w:rFonts w:eastAsiaTheme="majorEastAsia" w:cstheme="majorBidi"/>
                      <w:szCs w:val="28"/>
                      <w:lang w:val="en-US"/>
                    </w:rPr>
                    <w:t>Nomor induk siswa type data varchar</w:t>
                  </w:r>
                </w:p>
              </w:tc>
            </w:tr>
            <w:tr w:rsidR="0081052C" w:rsidRPr="0081052C" w14:paraId="183C1D98" w14:textId="77777777" w:rsidTr="0081052C">
              <w:tc>
                <w:tcPr>
                  <w:tcW w:w="2755" w:type="dxa"/>
                  <w:tcBorders>
                    <w:top w:val="single" w:sz="4" w:space="0" w:color="auto"/>
                    <w:left w:val="single" w:sz="4" w:space="0" w:color="auto"/>
                    <w:bottom w:val="single" w:sz="4" w:space="0" w:color="auto"/>
                    <w:right w:val="single" w:sz="4" w:space="0" w:color="auto"/>
                  </w:tcBorders>
                  <w:hideMark/>
                </w:tcPr>
                <w:p w14:paraId="6A54E858" w14:textId="77777777" w:rsidR="0081052C" w:rsidRDefault="0081052C" w:rsidP="0081052C">
                  <w:pPr>
                    <w:pStyle w:val="Konten"/>
                    <w:rPr>
                      <w:rFonts w:eastAsiaTheme="majorEastAsia" w:cstheme="majorBidi"/>
                      <w:szCs w:val="28"/>
                    </w:rPr>
                  </w:pPr>
                  <w:r>
                    <w:rPr>
                      <w:rFonts w:eastAsiaTheme="majorEastAsia" w:cstheme="majorBidi"/>
                      <w:szCs w:val="28"/>
                      <w:lang w:val="en-US"/>
                    </w:rPr>
                    <w:t>berita</w:t>
                  </w:r>
                </w:p>
              </w:tc>
              <w:tc>
                <w:tcPr>
                  <w:tcW w:w="6514" w:type="dxa"/>
                  <w:gridSpan w:val="2"/>
                  <w:tcBorders>
                    <w:top w:val="single" w:sz="4" w:space="0" w:color="auto"/>
                    <w:left w:val="single" w:sz="4" w:space="0" w:color="auto"/>
                    <w:bottom w:val="single" w:sz="4" w:space="0" w:color="auto"/>
                    <w:right w:val="single" w:sz="4" w:space="0" w:color="auto"/>
                  </w:tcBorders>
                  <w:hideMark/>
                </w:tcPr>
                <w:p w14:paraId="566267FC" w14:textId="77777777" w:rsidR="0081052C" w:rsidRDefault="0081052C" w:rsidP="0081052C">
                  <w:pPr>
                    <w:pStyle w:val="Konten"/>
                    <w:rPr>
                      <w:rFonts w:eastAsiaTheme="majorEastAsia" w:cstheme="majorBidi"/>
                      <w:szCs w:val="28"/>
                    </w:rPr>
                  </w:pPr>
                  <w:r w:rsidRPr="0081052C">
                    <w:rPr>
                      <w:rFonts w:eastAsiaTheme="majorEastAsia" w:cstheme="majorBidi"/>
                      <w:szCs w:val="28"/>
                      <w:lang w:val="sv-SE"/>
                    </w:rPr>
                    <w:t>Berita transaksi siswa type varchar</w:t>
                  </w:r>
                </w:p>
              </w:tc>
            </w:tr>
          </w:tbl>
          <w:p w14:paraId="55480B09" w14:textId="77777777" w:rsidR="0081052C" w:rsidRPr="0081052C" w:rsidRDefault="0081052C" w:rsidP="0081052C">
            <w:pPr>
              <w:pStyle w:val="Konten"/>
              <w:spacing w:line="240" w:lineRule="auto"/>
              <w:ind w:left="360"/>
              <w:rPr>
                <w:iCs/>
                <w:color w:val="FF0000"/>
                <w:szCs w:val="28"/>
                <w:lang w:val="sv-SE"/>
              </w:rPr>
            </w:pPr>
          </w:p>
          <w:p w14:paraId="57ED765E" w14:textId="77777777" w:rsidR="00DA08AF" w:rsidRDefault="00DA08AF" w:rsidP="007C2E15">
            <w:pPr>
              <w:pStyle w:val="Konten"/>
              <w:spacing w:line="240" w:lineRule="auto"/>
              <w:ind w:left="720"/>
              <w:rPr>
                <w:iCs/>
                <w:color w:val="FF0000"/>
                <w:szCs w:val="28"/>
              </w:rPr>
            </w:pPr>
          </w:p>
          <w:p w14:paraId="2FDDF064" w14:textId="77777777" w:rsidR="007C2E15" w:rsidRDefault="007C2E15" w:rsidP="007C2E15">
            <w:pPr>
              <w:pStyle w:val="Konten"/>
              <w:spacing w:line="240" w:lineRule="auto"/>
              <w:ind w:left="720"/>
              <w:rPr>
                <w:iCs/>
                <w:color w:val="FF0000"/>
                <w:szCs w:val="28"/>
              </w:rPr>
            </w:pPr>
          </w:p>
          <w:p w14:paraId="15291403" w14:textId="77777777" w:rsidR="007C2E15" w:rsidRDefault="007C2E15" w:rsidP="007C2E15">
            <w:pPr>
              <w:pStyle w:val="Konten"/>
              <w:spacing w:line="240" w:lineRule="auto"/>
              <w:ind w:left="720"/>
              <w:rPr>
                <w:iCs/>
                <w:color w:val="FF0000"/>
                <w:szCs w:val="28"/>
              </w:rPr>
            </w:pPr>
          </w:p>
          <w:p w14:paraId="55024A38" w14:textId="77777777" w:rsidR="00A60154" w:rsidRDefault="00A60154" w:rsidP="007C2E15">
            <w:pPr>
              <w:pStyle w:val="Konten"/>
              <w:spacing w:line="240" w:lineRule="auto"/>
              <w:ind w:left="720"/>
              <w:rPr>
                <w:iCs/>
                <w:color w:val="FF0000"/>
                <w:szCs w:val="28"/>
              </w:rPr>
            </w:pPr>
          </w:p>
          <w:p w14:paraId="40FC3E0E" w14:textId="77777777" w:rsidR="007C2E15" w:rsidRPr="007C2E15" w:rsidRDefault="007C2E15" w:rsidP="007C2E15">
            <w:pPr>
              <w:pStyle w:val="Konten"/>
              <w:spacing w:line="240" w:lineRule="auto"/>
              <w:ind w:left="720"/>
              <w:rPr>
                <w:iCs/>
                <w:color w:val="FF0000"/>
                <w:szCs w:val="28"/>
              </w:rPr>
            </w:pPr>
          </w:p>
          <w:p w14:paraId="4ECFAE23" w14:textId="7E0941EE" w:rsidR="00DB3B6B" w:rsidRDefault="00DB3B6B" w:rsidP="00DB3B6B">
            <w:pPr>
              <w:pStyle w:val="Konten"/>
              <w:rPr>
                <w:rFonts w:eastAsiaTheme="majorEastAsia" w:cstheme="majorBidi"/>
                <w:sz w:val="36"/>
                <w:szCs w:val="26"/>
              </w:rPr>
            </w:pPr>
            <w:r w:rsidRPr="00DB3B6B">
              <w:rPr>
                <w:rFonts w:eastAsiaTheme="majorEastAsia" w:cstheme="majorBidi"/>
                <w:sz w:val="36"/>
                <w:szCs w:val="26"/>
              </w:rPr>
              <w:t>API Screenshot</w:t>
            </w:r>
          </w:p>
          <w:p w14:paraId="7A95389F" w14:textId="2FEBBC5A" w:rsidR="00FA6DDA" w:rsidRPr="001E2FF3" w:rsidRDefault="00565C81" w:rsidP="001F2518">
            <w:pPr>
              <w:pStyle w:val="Konten"/>
              <w:numPr>
                <w:ilvl w:val="0"/>
                <w:numId w:val="6"/>
              </w:numPr>
              <w:rPr>
                <w:rFonts w:eastAsiaTheme="majorEastAsia" w:cstheme="majorBidi"/>
                <w:b/>
                <w:bCs/>
                <w:sz w:val="32"/>
                <w:szCs w:val="32"/>
              </w:rPr>
            </w:pPr>
            <w:r w:rsidRPr="001E2FF3">
              <w:rPr>
                <w:rFonts w:eastAsiaTheme="majorEastAsia" w:cstheme="majorBidi"/>
                <w:b/>
                <w:bCs/>
                <w:sz w:val="32"/>
                <w:szCs w:val="32"/>
              </w:rPr>
              <w:t xml:space="preserve">Bendahara </w:t>
            </w:r>
            <w:r w:rsidR="00104571" w:rsidRPr="001E2FF3">
              <w:rPr>
                <w:rFonts w:eastAsiaTheme="majorEastAsia" w:cstheme="majorBidi"/>
                <w:b/>
                <w:bCs/>
                <w:sz w:val="32"/>
                <w:szCs w:val="32"/>
              </w:rPr>
              <w:t>–</w:t>
            </w:r>
            <w:r w:rsidRPr="001E2FF3">
              <w:rPr>
                <w:rFonts w:eastAsiaTheme="majorEastAsia" w:cstheme="majorBidi"/>
                <w:b/>
                <w:bCs/>
                <w:sz w:val="32"/>
                <w:szCs w:val="32"/>
              </w:rPr>
              <w:t xml:space="preserve"> </w:t>
            </w:r>
            <w:r w:rsidR="00104571" w:rsidRPr="001E2FF3">
              <w:rPr>
                <w:rFonts w:eastAsiaTheme="majorEastAsia" w:cstheme="majorBidi"/>
                <w:b/>
                <w:bCs/>
                <w:sz w:val="32"/>
                <w:szCs w:val="32"/>
              </w:rPr>
              <w:t>POST Create</w:t>
            </w:r>
          </w:p>
          <w:p w14:paraId="7F410AEA" w14:textId="29CAD3FB" w:rsidR="00F27111" w:rsidRDefault="00104571" w:rsidP="00DB3B6B">
            <w:pPr>
              <w:pStyle w:val="Konten"/>
              <w:rPr>
                <w:iCs/>
                <w:color w:val="FF0000"/>
                <w:szCs w:val="28"/>
              </w:rPr>
            </w:pPr>
            <w:r>
              <w:rPr>
                <w:iCs/>
                <w:noProof/>
                <w:color w:val="FF0000"/>
                <w:szCs w:val="28"/>
              </w:rPr>
              <w:drawing>
                <wp:inline distT="0" distB="0" distL="0" distR="0" wp14:anchorId="65330B24" wp14:editId="7746B541">
                  <wp:extent cx="6394450" cy="3583940"/>
                  <wp:effectExtent l="0" t="0" r="6350" b="0"/>
                  <wp:docPr id="169929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144" name="Picture 1699291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4450" cy="3583940"/>
                          </a:xfrm>
                          <a:prstGeom prst="rect">
                            <a:avLst/>
                          </a:prstGeom>
                        </pic:spPr>
                      </pic:pic>
                    </a:graphicData>
                  </a:graphic>
                </wp:inline>
              </w:drawing>
            </w:r>
          </w:p>
          <w:p w14:paraId="46C80E65" w14:textId="27A14ED9" w:rsidR="00F27111" w:rsidRPr="00DA08AF" w:rsidRDefault="00F27111" w:rsidP="00DB3B6B">
            <w:pPr>
              <w:pStyle w:val="Konten"/>
              <w:rPr>
                <w:iCs/>
                <w:color w:val="FF0000"/>
                <w:szCs w:val="28"/>
              </w:rPr>
            </w:pPr>
          </w:p>
        </w:tc>
      </w:tr>
      <w:tr w:rsidR="00C47BF7" w14:paraId="069B73D6" w14:textId="77777777" w:rsidTr="00DF027C">
        <w:trPr>
          <w:trHeight w:val="5931"/>
        </w:trPr>
        <w:tc>
          <w:tcPr>
            <w:tcW w:w="9999" w:type="dxa"/>
          </w:tcPr>
          <w:p w14:paraId="18394E2D" w14:textId="004EF1B3" w:rsidR="00C47BF7" w:rsidRPr="00AD0FCC" w:rsidRDefault="00104571" w:rsidP="001F2518">
            <w:pPr>
              <w:pStyle w:val="TeksPenekanan"/>
              <w:numPr>
                <w:ilvl w:val="0"/>
                <w:numId w:val="6"/>
              </w:numPr>
              <w:rPr>
                <w:iCs/>
                <w:sz w:val="32"/>
                <w:szCs w:val="32"/>
              </w:rPr>
            </w:pPr>
            <w:r w:rsidRPr="00AD0FCC">
              <w:rPr>
                <w:iCs/>
                <w:sz w:val="32"/>
                <w:szCs w:val="32"/>
              </w:rPr>
              <w:lastRenderedPageBreak/>
              <w:t>Bendahara – POST Read</w:t>
            </w:r>
          </w:p>
          <w:p w14:paraId="4A0718D2" w14:textId="54D4CC50" w:rsidR="00240E12" w:rsidRDefault="00240E12" w:rsidP="00240E12">
            <w:pPr>
              <w:pStyle w:val="TeksPenekanan"/>
              <w:ind w:left="360"/>
              <w:rPr>
                <w:iCs/>
                <w:szCs w:val="28"/>
              </w:rPr>
            </w:pPr>
            <w:r>
              <w:rPr>
                <w:iCs/>
                <w:noProof/>
                <w:szCs w:val="28"/>
              </w:rPr>
              <w:drawing>
                <wp:inline distT="0" distB="0" distL="0" distR="0" wp14:anchorId="02AEF05C" wp14:editId="129687A1">
                  <wp:extent cx="6371590" cy="3583940"/>
                  <wp:effectExtent l="0" t="0" r="0" b="0"/>
                  <wp:docPr id="132996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011" name="Picture 1329960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inline>
              </w:drawing>
            </w:r>
          </w:p>
          <w:p w14:paraId="0020211C" w14:textId="77777777" w:rsidR="001E2FF3" w:rsidRDefault="001E2FF3" w:rsidP="001E2FF3">
            <w:pPr>
              <w:pStyle w:val="TeksPenekanan"/>
              <w:ind w:left="360"/>
              <w:rPr>
                <w:iCs/>
                <w:sz w:val="32"/>
                <w:szCs w:val="32"/>
              </w:rPr>
            </w:pPr>
          </w:p>
          <w:p w14:paraId="626DB105" w14:textId="77777777" w:rsidR="001E2FF3" w:rsidRDefault="001E2FF3" w:rsidP="001E2FF3">
            <w:pPr>
              <w:pStyle w:val="TeksPenekanan"/>
              <w:ind w:left="360"/>
              <w:rPr>
                <w:iCs/>
                <w:sz w:val="32"/>
                <w:szCs w:val="32"/>
              </w:rPr>
            </w:pPr>
          </w:p>
          <w:p w14:paraId="1CFC6382" w14:textId="6BA2DFB9" w:rsidR="00AD0FCC" w:rsidRPr="00AD0FCC" w:rsidRDefault="002722F2" w:rsidP="00AD0FCC">
            <w:pPr>
              <w:pStyle w:val="TeksPenekanan"/>
              <w:numPr>
                <w:ilvl w:val="0"/>
                <w:numId w:val="6"/>
              </w:numPr>
              <w:rPr>
                <w:iCs/>
                <w:sz w:val="32"/>
                <w:szCs w:val="32"/>
              </w:rPr>
            </w:pPr>
            <w:r w:rsidRPr="00AD0FCC">
              <w:rPr>
                <w:iCs/>
                <w:sz w:val="32"/>
                <w:szCs w:val="32"/>
              </w:rPr>
              <w:t xml:space="preserve">Bendahara – POST </w:t>
            </w:r>
            <w:r w:rsidR="001F2518" w:rsidRPr="00AD0FCC">
              <w:rPr>
                <w:iCs/>
                <w:sz w:val="32"/>
                <w:szCs w:val="32"/>
              </w:rPr>
              <w:t>Update</w:t>
            </w:r>
          </w:p>
          <w:p w14:paraId="7C16962E" w14:textId="77777777" w:rsidR="00AD0FCC" w:rsidRDefault="00AD0FCC" w:rsidP="00240E12">
            <w:pPr>
              <w:pStyle w:val="TeksPenekanan"/>
              <w:ind w:left="360"/>
              <w:rPr>
                <w:iCs/>
                <w:szCs w:val="28"/>
              </w:rPr>
            </w:pPr>
          </w:p>
          <w:p w14:paraId="6AACF1E4" w14:textId="77777777" w:rsidR="00AD0FCC" w:rsidRDefault="00AD0FCC" w:rsidP="00240E12">
            <w:pPr>
              <w:pStyle w:val="TeksPenekanan"/>
              <w:ind w:left="360"/>
              <w:rPr>
                <w:iCs/>
                <w:szCs w:val="28"/>
              </w:rPr>
            </w:pPr>
          </w:p>
          <w:p w14:paraId="6C20B16B" w14:textId="31AE20FB" w:rsidR="00240E12" w:rsidRDefault="00FA56AD" w:rsidP="00AD0FCC">
            <w:pPr>
              <w:pStyle w:val="TeksPenekanan"/>
              <w:rPr>
                <w:iCs/>
                <w:szCs w:val="28"/>
              </w:rPr>
            </w:pPr>
            <w:r>
              <w:rPr>
                <w:iCs/>
                <w:noProof/>
                <w:szCs w:val="28"/>
              </w:rPr>
              <w:drawing>
                <wp:inline distT="0" distB="0" distL="0" distR="0" wp14:anchorId="4C60C6B3" wp14:editId="25ED1049">
                  <wp:extent cx="6371590" cy="3583940"/>
                  <wp:effectExtent l="0" t="0" r="0" b="0"/>
                  <wp:docPr id="12360334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33487" name="Picture 12360334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inline>
              </w:drawing>
            </w:r>
          </w:p>
          <w:p w14:paraId="6DBFEB18" w14:textId="77777777" w:rsidR="001E2FF3" w:rsidRDefault="001E2FF3" w:rsidP="001E2FF3">
            <w:pPr>
              <w:pStyle w:val="TeksPenekanan"/>
              <w:ind w:left="360"/>
              <w:rPr>
                <w:iCs/>
                <w:sz w:val="32"/>
                <w:szCs w:val="32"/>
              </w:rPr>
            </w:pPr>
          </w:p>
          <w:p w14:paraId="7F4F9C86" w14:textId="77777777" w:rsidR="001E2FF3" w:rsidRDefault="001E2FF3" w:rsidP="001E2FF3">
            <w:pPr>
              <w:pStyle w:val="TeksPenekanan"/>
              <w:rPr>
                <w:iCs/>
                <w:sz w:val="32"/>
                <w:szCs w:val="32"/>
              </w:rPr>
            </w:pPr>
          </w:p>
          <w:p w14:paraId="2647452B" w14:textId="4AEC7E8E" w:rsidR="002722F2" w:rsidRPr="00AD0FCC" w:rsidRDefault="002722F2" w:rsidP="001F2518">
            <w:pPr>
              <w:pStyle w:val="TeksPenekanan"/>
              <w:numPr>
                <w:ilvl w:val="0"/>
                <w:numId w:val="6"/>
              </w:numPr>
              <w:rPr>
                <w:iCs/>
                <w:sz w:val="32"/>
                <w:szCs w:val="32"/>
              </w:rPr>
            </w:pPr>
            <w:r w:rsidRPr="00AD0FCC">
              <w:rPr>
                <w:iCs/>
                <w:sz w:val="32"/>
                <w:szCs w:val="32"/>
              </w:rPr>
              <w:t xml:space="preserve">Bendahara – POST </w:t>
            </w:r>
            <w:r w:rsidR="001F2518" w:rsidRPr="00AD0FCC">
              <w:rPr>
                <w:iCs/>
                <w:sz w:val="32"/>
                <w:szCs w:val="32"/>
              </w:rPr>
              <w:t>Delete</w:t>
            </w:r>
          </w:p>
          <w:p w14:paraId="5E4A28E4" w14:textId="5BBB96E5" w:rsidR="00AD0FCC" w:rsidRPr="001F5CD3" w:rsidRDefault="00FA56AD" w:rsidP="001F5CD3">
            <w:pPr>
              <w:pStyle w:val="TeksPenekanan"/>
              <w:ind w:left="360"/>
              <w:rPr>
                <w:iCs/>
                <w:szCs w:val="28"/>
              </w:rPr>
            </w:pPr>
            <w:r>
              <w:rPr>
                <w:iCs/>
                <w:noProof/>
                <w:szCs w:val="28"/>
              </w:rPr>
              <w:lastRenderedPageBreak/>
              <w:drawing>
                <wp:inline distT="0" distB="0" distL="0" distR="0" wp14:anchorId="15F223B0" wp14:editId="69ACD179">
                  <wp:extent cx="6371590" cy="3583940"/>
                  <wp:effectExtent l="0" t="0" r="0" b="0"/>
                  <wp:docPr id="261101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01053" name="Picture 2611010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inline>
              </w:drawing>
            </w:r>
          </w:p>
          <w:p w14:paraId="4FFF13D8" w14:textId="3CE226A2" w:rsidR="002722F2" w:rsidRPr="00AD0FCC" w:rsidRDefault="001F2518" w:rsidP="00240E12">
            <w:pPr>
              <w:pStyle w:val="TeksPenekanan"/>
              <w:numPr>
                <w:ilvl w:val="0"/>
                <w:numId w:val="6"/>
              </w:numPr>
              <w:rPr>
                <w:iCs/>
                <w:sz w:val="32"/>
                <w:szCs w:val="32"/>
              </w:rPr>
            </w:pPr>
            <w:r w:rsidRPr="00AD0FCC">
              <w:rPr>
                <w:iCs/>
                <w:sz w:val="32"/>
                <w:szCs w:val="32"/>
              </w:rPr>
              <w:t>Kepala Sekolah</w:t>
            </w:r>
            <w:r w:rsidR="002722F2" w:rsidRPr="00AD0FCC">
              <w:rPr>
                <w:iCs/>
                <w:sz w:val="32"/>
                <w:szCs w:val="32"/>
              </w:rPr>
              <w:t xml:space="preserve"> – </w:t>
            </w:r>
            <w:r w:rsidRPr="00AD0FCC">
              <w:rPr>
                <w:iCs/>
                <w:sz w:val="32"/>
                <w:szCs w:val="32"/>
              </w:rPr>
              <w:t>GET</w:t>
            </w:r>
            <w:r w:rsidR="002722F2" w:rsidRPr="00AD0FCC">
              <w:rPr>
                <w:iCs/>
                <w:sz w:val="32"/>
                <w:szCs w:val="32"/>
              </w:rPr>
              <w:t xml:space="preserve"> Read</w:t>
            </w:r>
          </w:p>
          <w:p w14:paraId="10FFA479" w14:textId="7D554F7B" w:rsidR="00FA56AD" w:rsidRDefault="00FA56AD" w:rsidP="00FA56AD">
            <w:pPr>
              <w:pStyle w:val="TeksPenekanan"/>
              <w:ind w:left="360"/>
              <w:rPr>
                <w:iCs/>
                <w:szCs w:val="28"/>
              </w:rPr>
            </w:pPr>
            <w:r>
              <w:rPr>
                <w:iCs/>
                <w:noProof/>
                <w:szCs w:val="28"/>
              </w:rPr>
              <w:drawing>
                <wp:inline distT="0" distB="0" distL="0" distR="0" wp14:anchorId="4CD70EEE" wp14:editId="5F7369C0">
                  <wp:extent cx="6371590" cy="3583940"/>
                  <wp:effectExtent l="0" t="0" r="0" b="0"/>
                  <wp:docPr id="1753365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65360" name="Picture 17533653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inline>
              </w:drawing>
            </w:r>
          </w:p>
          <w:p w14:paraId="6CAD0624" w14:textId="77777777" w:rsidR="001F5CD3" w:rsidRDefault="001F5CD3" w:rsidP="001F5CD3">
            <w:pPr>
              <w:pStyle w:val="TeksPenekanan"/>
              <w:ind w:left="360"/>
              <w:rPr>
                <w:iCs/>
                <w:sz w:val="32"/>
                <w:szCs w:val="32"/>
              </w:rPr>
            </w:pPr>
          </w:p>
          <w:p w14:paraId="6DC3A0E4" w14:textId="4698BD90" w:rsidR="002722F2" w:rsidRPr="00AD0FCC" w:rsidRDefault="001F2518" w:rsidP="00240E12">
            <w:pPr>
              <w:pStyle w:val="TeksPenekanan"/>
              <w:numPr>
                <w:ilvl w:val="0"/>
                <w:numId w:val="6"/>
              </w:numPr>
              <w:rPr>
                <w:iCs/>
                <w:sz w:val="32"/>
                <w:szCs w:val="32"/>
              </w:rPr>
            </w:pPr>
            <w:r w:rsidRPr="00AD0FCC">
              <w:rPr>
                <w:iCs/>
                <w:sz w:val="32"/>
                <w:szCs w:val="32"/>
              </w:rPr>
              <w:t>Siswa</w:t>
            </w:r>
            <w:r w:rsidR="002722F2" w:rsidRPr="00AD0FCC">
              <w:rPr>
                <w:iCs/>
                <w:sz w:val="32"/>
                <w:szCs w:val="32"/>
              </w:rPr>
              <w:t xml:space="preserve"> – </w:t>
            </w:r>
            <w:r w:rsidRPr="00AD0FCC">
              <w:rPr>
                <w:iCs/>
                <w:sz w:val="32"/>
                <w:szCs w:val="32"/>
              </w:rPr>
              <w:t xml:space="preserve">GET </w:t>
            </w:r>
            <w:r w:rsidR="002722F2" w:rsidRPr="00AD0FCC">
              <w:rPr>
                <w:iCs/>
                <w:sz w:val="32"/>
                <w:szCs w:val="32"/>
              </w:rPr>
              <w:t>Read</w:t>
            </w:r>
          </w:p>
          <w:p w14:paraId="25F6C2CA" w14:textId="75B8D5C1" w:rsidR="00AD0FCC" w:rsidRPr="00C47BF7" w:rsidRDefault="00AD0FCC" w:rsidP="00AD0FCC">
            <w:pPr>
              <w:pStyle w:val="TeksPenekanan"/>
              <w:ind w:left="360"/>
              <w:rPr>
                <w:iCs/>
                <w:szCs w:val="28"/>
              </w:rPr>
            </w:pPr>
            <w:r>
              <w:rPr>
                <w:iCs/>
                <w:noProof/>
                <w:szCs w:val="28"/>
              </w:rPr>
              <w:lastRenderedPageBreak/>
              <w:drawing>
                <wp:inline distT="0" distB="0" distL="0" distR="0" wp14:anchorId="4EED5555" wp14:editId="2036554F">
                  <wp:extent cx="6371590" cy="3583940"/>
                  <wp:effectExtent l="0" t="0" r="0" b="0"/>
                  <wp:docPr id="742722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2242" name="Picture 7427222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1590" cy="3583940"/>
                          </a:xfrm>
                          <a:prstGeom prst="rect">
                            <a:avLst/>
                          </a:prstGeom>
                        </pic:spPr>
                      </pic:pic>
                    </a:graphicData>
                  </a:graphic>
                </wp:inline>
              </w:drawing>
            </w:r>
          </w:p>
        </w:tc>
      </w:tr>
    </w:tbl>
    <w:p w14:paraId="643E5A4C" w14:textId="77777777" w:rsidR="00AB02A7" w:rsidRDefault="00AB02A7" w:rsidP="00DF027C"/>
    <w:p w14:paraId="471AF7FD" w14:textId="77777777" w:rsidR="0087605E" w:rsidRPr="00D70D02" w:rsidRDefault="0087605E" w:rsidP="00AB02A7">
      <w:pPr>
        <w:spacing w:after="200"/>
      </w:pPr>
    </w:p>
    <w:sectPr w:rsidR="0087605E" w:rsidRPr="00D70D02" w:rsidSect="00AB02A7">
      <w:headerReference w:type="default" r:id="rId19"/>
      <w:footerReference w:type="default" r:id="rId2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ED8E1" w14:textId="77777777" w:rsidR="00AB17F0" w:rsidRDefault="00AB17F0">
      <w:r>
        <w:separator/>
      </w:r>
    </w:p>
    <w:p w14:paraId="10F31066" w14:textId="77777777" w:rsidR="00AB17F0" w:rsidRDefault="00AB17F0"/>
  </w:endnote>
  <w:endnote w:type="continuationSeparator" w:id="0">
    <w:p w14:paraId="4F2CFA20" w14:textId="77777777" w:rsidR="00AB17F0" w:rsidRDefault="00AB17F0">
      <w:r>
        <w:continuationSeparator/>
      </w:r>
    </w:p>
    <w:p w14:paraId="0B848DF2" w14:textId="77777777" w:rsidR="00AB17F0" w:rsidRDefault="00AB17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4397B518" w14:textId="77777777" w:rsidR="00DF027C" w:rsidRDefault="00DF027C">
        <w:pPr>
          <w:pStyle w:val="Footer"/>
          <w:jc w:val="center"/>
        </w:pPr>
        <w:r>
          <w:rPr>
            <w:lang w:bidi="id-ID"/>
          </w:rPr>
          <w:fldChar w:fldCharType="begin"/>
        </w:r>
        <w:r>
          <w:rPr>
            <w:lang w:bidi="id-ID"/>
          </w:rPr>
          <w:instrText xml:space="preserve"> PAGE   \* MERGEFORMAT </w:instrText>
        </w:r>
        <w:r>
          <w:rPr>
            <w:lang w:bidi="id-ID"/>
          </w:rPr>
          <w:fldChar w:fldCharType="separate"/>
        </w:r>
        <w:r w:rsidR="00483563">
          <w:rPr>
            <w:noProof/>
            <w:lang w:bidi="id-ID"/>
          </w:rPr>
          <w:t>2</w:t>
        </w:r>
        <w:r>
          <w:rPr>
            <w:noProof/>
            <w:lang w:bidi="id-ID"/>
          </w:rPr>
          <w:fldChar w:fldCharType="end"/>
        </w:r>
      </w:p>
    </w:sdtContent>
  </w:sdt>
  <w:p w14:paraId="2E0B264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3D24C" w14:textId="77777777" w:rsidR="00AB17F0" w:rsidRDefault="00AB17F0">
      <w:r>
        <w:separator/>
      </w:r>
    </w:p>
    <w:p w14:paraId="529757DE" w14:textId="77777777" w:rsidR="00AB17F0" w:rsidRDefault="00AB17F0"/>
  </w:footnote>
  <w:footnote w:type="continuationSeparator" w:id="0">
    <w:p w14:paraId="52F22498" w14:textId="77777777" w:rsidR="00AB17F0" w:rsidRDefault="00AB17F0">
      <w:r>
        <w:continuationSeparator/>
      </w:r>
    </w:p>
    <w:p w14:paraId="2E72C817" w14:textId="77777777" w:rsidR="00AB17F0" w:rsidRDefault="00AB17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D812BA1" w14:textId="77777777" w:rsidTr="00360494">
      <w:trPr>
        <w:trHeight w:val="978"/>
      </w:trPr>
      <w:tc>
        <w:tcPr>
          <w:tcW w:w="10035" w:type="dxa"/>
          <w:tcBorders>
            <w:top w:val="nil"/>
            <w:left w:val="nil"/>
            <w:bottom w:val="single" w:sz="36" w:space="0" w:color="34ABA2" w:themeColor="accent3"/>
            <w:right w:val="nil"/>
          </w:tcBorders>
        </w:tcPr>
        <w:p w14:paraId="0F7F9B9A" w14:textId="77777777" w:rsidR="00D077E9" w:rsidRDefault="00D077E9">
          <w:pPr>
            <w:pStyle w:val="Header"/>
          </w:pPr>
        </w:p>
      </w:tc>
    </w:tr>
  </w:tbl>
  <w:p w14:paraId="4F737A4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D4712"/>
    <w:multiLevelType w:val="hybridMultilevel"/>
    <w:tmpl w:val="871490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8E40667"/>
    <w:multiLevelType w:val="hybridMultilevel"/>
    <w:tmpl w:val="BF8620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FE00186"/>
    <w:multiLevelType w:val="hybridMultilevel"/>
    <w:tmpl w:val="2DB496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1109A5"/>
    <w:multiLevelType w:val="hybridMultilevel"/>
    <w:tmpl w:val="8E8ABE90"/>
    <w:lvl w:ilvl="0" w:tplc="87AC67E8">
      <w:start w:val="1"/>
      <w:numFmt w:val="decimal"/>
      <w:lvlText w:val="%1."/>
      <w:lvlJc w:val="left"/>
      <w:pPr>
        <w:ind w:left="720" w:hanging="360"/>
      </w:pPr>
      <w:rPr>
        <w:rFonts w:eastAsiaTheme="majorEastAsia" w:cstheme="majorBidi" w:hint="default"/>
        <w:color w:val="082A75" w:themeColor="text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62232610"/>
    <w:multiLevelType w:val="hybridMultilevel"/>
    <w:tmpl w:val="CD06F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55287371">
    <w:abstractNumId w:val="0"/>
  </w:num>
  <w:num w:numId="2" w16cid:durableId="2096390069">
    <w:abstractNumId w:val="1"/>
  </w:num>
  <w:num w:numId="3" w16cid:durableId="1310162230">
    <w:abstractNumId w:val="3"/>
  </w:num>
  <w:num w:numId="4" w16cid:durableId="16662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675133">
    <w:abstractNumId w:val="2"/>
  </w:num>
  <w:num w:numId="6" w16cid:durableId="10134618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490"/>
    <w:rsid w:val="0002482E"/>
    <w:rsid w:val="00050324"/>
    <w:rsid w:val="00096333"/>
    <w:rsid w:val="000A002F"/>
    <w:rsid w:val="000A0150"/>
    <w:rsid w:val="000B27E3"/>
    <w:rsid w:val="000D4979"/>
    <w:rsid w:val="000E63C9"/>
    <w:rsid w:val="000F294B"/>
    <w:rsid w:val="00104571"/>
    <w:rsid w:val="00130E9D"/>
    <w:rsid w:val="00150A6D"/>
    <w:rsid w:val="00185B35"/>
    <w:rsid w:val="001C0235"/>
    <w:rsid w:val="001D266C"/>
    <w:rsid w:val="001D2AF4"/>
    <w:rsid w:val="001E2FF3"/>
    <w:rsid w:val="001F2518"/>
    <w:rsid w:val="001F2BC8"/>
    <w:rsid w:val="001F5CD3"/>
    <w:rsid w:val="001F5F6B"/>
    <w:rsid w:val="002409B4"/>
    <w:rsid w:val="00240E12"/>
    <w:rsid w:val="00243EBC"/>
    <w:rsid w:val="00246A35"/>
    <w:rsid w:val="00257C77"/>
    <w:rsid w:val="002722F2"/>
    <w:rsid w:val="00284348"/>
    <w:rsid w:val="00294CA4"/>
    <w:rsid w:val="002A0505"/>
    <w:rsid w:val="002A3BC0"/>
    <w:rsid w:val="002C7383"/>
    <w:rsid w:val="002F51F5"/>
    <w:rsid w:val="00312137"/>
    <w:rsid w:val="00317CA7"/>
    <w:rsid w:val="00330359"/>
    <w:rsid w:val="0033762F"/>
    <w:rsid w:val="00340DA5"/>
    <w:rsid w:val="0035706A"/>
    <w:rsid w:val="00360494"/>
    <w:rsid w:val="00366C7E"/>
    <w:rsid w:val="0037474F"/>
    <w:rsid w:val="003803C3"/>
    <w:rsid w:val="00380AA7"/>
    <w:rsid w:val="00384EA3"/>
    <w:rsid w:val="0038643C"/>
    <w:rsid w:val="003A39A1"/>
    <w:rsid w:val="003A3FF5"/>
    <w:rsid w:val="003C2191"/>
    <w:rsid w:val="003D3863"/>
    <w:rsid w:val="004110DE"/>
    <w:rsid w:val="004140F4"/>
    <w:rsid w:val="0044085A"/>
    <w:rsid w:val="00466B42"/>
    <w:rsid w:val="00476E77"/>
    <w:rsid w:val="00483563"/>
    <w:rsid w:val="004A3A2A"/>
    <w:rsid w:val="004B21A5"/>
    <w:rsid w:val="005037F0"/>
    <w:rsid w:val="00516A86"/>
    <w:rsid w:val="005275F6"/>
    <w:rsid w:val="00545A80"/>
    <w:rsid w:val="00550882"/>
    <w:rsid w:val="00564F2F"/>
    <w:rsid w:val="00565C81"/>
    <w:rsid w:val="00572102"/>
    <w:rsid w:val="005C3942"/>
    <w:rsid w:val="005F1BB0"/>
    <w:rsid w:val="00621224"/>
    <w:rsid w:val="0063632D"/>
    <w:rsid w:val="00646EAB"/>
    <w:rsid w:val="00656C4D"/>
    <w:rsid w:val="0067365A"/>
    <w:rsid w:val="00684DC0"/>
    <w:rsid w:val="006A06D8"/>
    <w:rsid w:val="006A0EAF"/>
    <w:rsid w:val="006E5619"/>
    <w:rsid w:val="006E5716"/>
    <w:rsid w:val="007302B3"/>
    <w:rsid w:val="00730733"/>
    <w:rsid w:val="00730E3A"/>
    <w:rsid w:val="00736AAF"/>
    <w:rsid w:val="00743A38"/>
    <w:rsid w:val="00746F8C"/>
    <w:rsid w:val="00761490"/>
    <w:rsid w:val="00765B2A"/>
    <w:rsid w:val="00782425"/>
    <w:rsid w:val="00783A34"/>
    <w:rsid w:val="007B2697"/>
    <w:rsid w:val="007C2E15"/>
    <w:rsid w:val="007C5281"/>
    <w:rsid w:val="007C6B52"/>
    <w:rsid w:val="007D16C5"/>
    <w:rsid w:val="007E7E0E"/>
    <w:rsid w:val="0081052C"/>
    <w:rsid w:val="00826545"/>
    <w:rsid w:val="008444EE"/>
    <w:rsid w:val="00862FE4"/>
    <w:rsid w:val="0086389A"/>
    <w:rsid w:val="0087605E"/>
    <w:rsid w:val="00892BDB"/>
    <w:rsid w:val="008B1FEE"/>
    <w:rsid w:val="008E5C26"/>
    <w:rsid w:val="00903C32"/>
    <w:rsid w:val="00916B16"/>
    <w:rsid w:val="009173B9"/>
    <w:rsid w:val="0093335D"/>
    <w:rsid w:val="0093613E"/>
    <w:rsid w:val="00943026"/>
    <w:rsid w:val="00966B81"/>
    <w:rsid w:val="009879C6"/>
    <w:rsid w:val="009B0957"/>
    <w:rsid w:val="009C276D"/>
    <w:rsid w:val="009C7720"/>
    <w:rsid w:val="00A039C4"/>
    <w:rsid w:val="00A23AFA"/>
    <w:rsid w:val="00A31B3E"/>
    <w:rsid w:val="00A532F3"/>
    <w:rsid w:val="00A60154"/>
    <w:rsid w:val="00A613A1"/>
    <w:rsid w:val="00A8489E"/>
    <w:rsid w:val="00A97C83"/>
    <w:rsid w:val="00AB02A7"/>
    <w:rsid w:val="00AB17F0"/>
    <w:rsid w:val="00AB740A"/>
    <w:rsid w:val="00AC254D"/>
    <w:rsid w:val="00AC29F3"/>
    <w:rsid w:val="00AC7B4B"/>
    <w:rsid w:val="00AD0FCC"/>
    <w:rsid w:val="00B231E5"/>
    <w:rsid w:val="00B70D71"/>
    <w:rsid w:val="00B72903"/>
    <w:rsid w:val="00B82F7B"/>
    <w:rsid w:val="00B83E6B"/>
    <w:rsid w:val="00B876AA"/>
    <w:rsid w:val="00BB2A70"/>
    <w:rsid w:val="00C02B87"/>
    <w:rsid w:val="00C4086D"/>
    <w:rsid w:val="00C47BF7"/>
    <w:rsid w:val="00C66AF0"/>
    <w:rsid w:val="00CA1896"/>
    <w:rsid w:val="00CB59B9"/>
    <w:rsid w:val="00CB5B28"/>
    <w:rsid w:val="00CF5371"/>
    <w:rsid w:val="00D00ACA"/>
    <w:rsid w:val="00D0323A"/>
    <w:rsid w:val="00D0559F"/>
    <w:rsid w:val="00D077E9"/>
    <w:rsid w:val="00D13691"/>
    <w:rsid w:val="00D176E4"/>
    <w:rsid w:val="00D27D14"/>
    <w:rsid w:val="00D42CB7"/>
    <w:rsid w:val="00D5413D"/>
    <w:rsid w:val="00D570A9"/>
    <w:rsid w:val="00D70D02"/>
    <w:rsid w:val="00D747B2"/>
    <w:rsid w:val="00D770C7"/>
    <w:rsid w:val="00D86945"/>
    <w:rsid w:val="00D90290"/>
    <w:rsid w:val="00D909C3"/>
    <w:rsid w:val="00DA08AF"/>
    <w:rsid w:val="00DB3B6B"/>
    <w:rsid w:val="00DD152F"/>
    <w:rsid w:val="00DE213F"/>
    <w:rsid w:val="00DF027C"/>
    <w:rsid w:val="00DF6CFE"/>
    <w:rsid w:val="00E00A32"/>
    <w:rsid w:val="00E22ACD"/>
    <w:rsid w:val="00E304E3"/>
    <w:rsid w:val="00E56A2E"/>
    <w:rsid w:val="00E620B0"/>
    <w:rsid w:val="00E6669C"/>
    <w:rsid w:val="00E81B40"/>
    <w:rsid w:val="00E823CE"/>
    <w:rsid w:val="00E86629"/>
    <w:rsid w:val="00EE21F6"/>
    <w:rsid w:val="00EE64AD"/>
    <w:rsid w:val="00EF555B"/>
    <w:rsid w:val="00F027BB"/>
    <w:rsid w:val="00F11DCF"/>
    <w:rsid w:val="00F12D91"/>
    <w:rsid w:val="00F152B2"/>
    <w:rsid w:val="00F162EA"/>
    <w:rsid w:val="00F25A5F"/>
    <w:rsid w:val="00F27111"/>
    <w:rsid w:val="00F37B6A"/>
    <w:rsid w:val="00F44877"/>
    <w:rsid w:val="00F52D27"/>
    <w:rsid w:val="00F83527"/>
    <w:rsid w:val="00F90B08"/>
    <w:rsid w:val="00FA56AD"/>
    <w:rsid w:val="00FA6DDA"/>
    <w:rsid w:val="00FB5CD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49FD6"/>
  <w15:docId w15:val="{76F84167-8544-4E75-B1D6-95EDB93A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a">
    <w:name w:val="Nama"/>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Konten">
    <w:name w:val="Konten"/>
    <w:basedOn w:val="Normal"/>
    <w:link w:val="KarakterKonten"/>
    <w:qFormat/>
    <w:rsid w:val="00DF027C"/>
    <w:rPr>
      <w:b w:val="0"/>
    </w:rPr>
  </w:style>
  <w:style w:type="paragraph" w:customStyle="1" w:styleId="TeksPenekanan">
    <w:name w:val="Teks Penekanan"/>
    <w:basedOn w:val="Normal"/>
    <w:link w:val="KarakterTeksPenekanan"/>
    <w:qFormat/>
    <w:rsid w:val="00DF027C"/>
  </w:style>
  <w:style w:type="character" w:customStyle="1" w:styleId="KarakterKonten">
    <w:name w:val="Karakter Konten"/>
    <w:basedOn w:val="DefaultParagraphFont"/>
    <w:link w:val="Konten"/>
    <w:rsid w:val="00DF027C"/>
    <w:rPr>
      <w:rFonts w:eastAsiaTheme="minorEastAsia"/>
      <w:color w:val="082A75" w:themeColor="text2"/>
      <w:sz w:val="28"/>
      <w:szCs w:val="22"/>
    </w:rPr>
  </w:style>
  <w:style w:type="character" w:customStyle="1" w:styleId="KarakterTeksPenekanan">
    <w:name w:val="Karakter Teks Penekanan"/>
    <w:basedOn w:val="DefaultParagraphFont"/>
    <w:link w:val="TeksPenekanan"/>
    <w:rsid w:val="00DF027C"/>
    <w:rPr>
      <w:rFonts w:eastAsiaTheme="minorEastAsia"/>
      <w:b/>
      <w:color w:val="082A75" w:themeColor="text2"/>
      <w:sz w:val="28"/>
      <w:szCs w:val="22"/>
    </w:rPr>
  </w:style>
  <w:style w:type="character" w:styleId="Hyperlink">
    <w:name w:val="Hyperlink"/>
    <w:basedOn w:val="DefaultParagraphFont"/>
    <w:uiPriority w:val="99"/>
    <w:unhideWhenUsed/>
    <w:rsid w:val="00DA08AF"/>
    <w:rPr>
      <w:color w:val="3592CF" w:themeColor="hyperlink"/>
      <w:u w:val="single"/>
    </w:rPr>
  </w:style>
  <w:style w:type="character" w:styleId="UnresolvedMention">
    <w:name w:val="Unresolved Mention"/>
    <w:basedOn w:val="DefaultParagraphFont"/>
    <w:uiPriority w:val="99"/>
    <w:semiHidden/>
    <w:unhideWhenUsed/>
    <w:rsid w:val="00DA08AF"/>
    <w:rPr>
      <w:color w:val="605E5C"/>
      <w:shd w:val="clear" w:color="auto" w:fill="E1DFDD"/>
    </w:rPr>
  </w:style>
  <w:style w:type="paragraph" w:styleId="Caption">
    <w:name w:val="caption"/>
    <w:basedOn w:val="Normal"/>
    <w:next w:val="Normal"/>
    <w:uiPriority w:val="99"/>
    <w:unhideWhenUsed/>
    <w:rsid w:val="00684DC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83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Local\Microsoft\Office\16.0\DTS\id-ID%7bB483C413-DB68-4C65-B55C-B0F5C436BF07%7d\%7bEE1BF97C-6427-4327-9695-20C1073C3A4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8FB14CE50A4081A6636AB3AC09D8E5"/>
        <w:category>
          <w:name w:val="General"/>
          <w:gallery w:val="placeholder"/>
        </w:category>
        <w:types>
          <w:type w:val="bbPlcHdr"/>
        </w:types>
        <w:behaviors>
          <w:behavior w:val="content"/>
        </w:behaviors>
        <w:guid w:val="{14197C0C-42D1-4B8D-A2BD-6627E38F80F0}"/>
      </w:docPartPr>
      <w:docPartBody>
        <w:p w:rsidR="00285A6A" w:rsidRDefault="00000000">
          <w:pPr>
            <w:pStyle w:val="348FB14CE50A4081A6636AB3AC09D8E5"/>
          </w:pPr>
          <w:r w:rsidRPr="00D86945">
            <w:rPr>
              <w:rStyle w:val="SubtitleChar"/>
              <w:b/>
              <w:lang w:bidi="id-ID"/>
            </w:rPr>
            <w:fldChar w:fldCharType="begin"/>
          </w:r>
          <w:r w:rsidRPr="00D86945">
            <w:rPr>
              <w:rStyle w:val="SubtitleChar"/>
              <w:lang w:bidi="id-ID"/>
            </w:rPr>
            <w:instrText xml:space="preserve"> DATE  \@ "MMMM d"  \* MERGEFORMAT </w:instrText>
          </w:r>
          <w:r w:rsidRPr="00D86945">
            <w:rPr>
              <w:rStyle w:val="SubtitleChar"/>
              <w:b/>
              <w:lang w:bidi="id-ID"/>
            </w:rPr>
            <w:fldChar w:fldCharType="separate"/>
          </w:r>
          <w:r>
            <w:rPr>
              <w:rStyle w:val="SubtitleChar"/>
              <w:lang w:bidi="id-ID"/>
            </w:rPr>
            <w:t>Juni 20</w:t>
          </w:r>
          <w:r w:rsidRPr="00D86945">
            <w:rPr>
              <w:rStyle w:val="SubtitleChar"/>
              <w:b/>
              <w:lang w:bidi="id-ID"/>
            </w:rPr>
            <w:fldChar w:fldCharType="end"/>
          </w:r>
        </w:p>
      </w:docPartBody>
    </w:docPart>
    <w:docPart>
      <w:docPartPr>
        <w:name w:val="C8DC5FA955A945809CD898E654A11256"/>
        <w:category>
          <w:name w:val="General"/>
          <w:gallery w:val="placeholder"/>
        </w:category>
        <w:types>
          <w:type w:val="bbPlcHdr"/>
        </w:types>
        <w:behaviors>
          <w:behavior w:val="content"/>
        </w:behaviors>
        <w:guid w:val="{1635B5EC-316A-4954-BA08-257C29EBE929}"/>
      </w:docPartPr>
      <w:docPartBody>
        <w:p w:rsidR="00285A6A" w:rsidRDefault="00000000">
          <w:pPr>
            <w:pStyle w:val="C8DC5FA955A945809CD898E654A11256"/>
          </w:pPr>
          <w:r>
            <w:rPr>
              <w:lang w:bidi="id-ID"/>
            </w:rPr>
            <w:t>NAMA PERUSAHAAN</w:t>
          </w:r>
        </w:p>
      </w:docPartBody>
    </w:docPart>
    <w:docPart>
      <w:docPartPr>
        <w:name w:val="EA79E955934647D58417607BAE67B3FC"/>
        <w:category>
          <w:name w:val="General"/>
          <w:gallery w:val="placeholder"/>
        </w:category>
        <w:types>
          <w:type w:val="bbPlcHdr"/>
        </w:types>
        <w:behaviors>
          <w:behavior w:val="content"/>
        </w:behaviors>
        <w:guid w:val="{1071EE8D-D0BD-4AD1-8447-8D67E285A055}"/>
      </w:docPartPr>
      <w:docPartBody>
        <w:p w:rsidR="00285A6A" w:rsidRDefault="00000000">
          <w:pPr>
            <w:pStyle w:val="EA79E955934647D58417607BAE67B3FC"/>
          </w:pPr>
          <w:r>
            <w:rPr>
              <w:lang w:bidi="id-ID"/>
            </w:rPr>
            <w:t>Nama Anda</w:t>
          </w:r>
        </w:p>
      </w:docPartBody>
    </w:docPart>
    <w:docPart>
      <w:docPartPr>
        <w:name w:val="5BDE52942F1D41F796F666F05694220C"/>
        <w:category>
          <w:name w:val="General"/>
          <w:gallery w:val="placeholder"/>
        </w:category>
        <w:types>
          <w:type w:val="bbPlcHdr"/>
        </w:types>
        <w:behaviors>
          <w:behavior w:val="content"/>
        </w:behaviors>
        <w:guid w:val="{EF621083-132B-4970-A2A7-6EFFB610E788}"/>
      </w:docPartPr>
      <w:docPartBody>
        <w:p w:rsidR="00285A6A" w:rsidRDefault="00000000">
          <w:pPr>
            <w:pStyle w:val="5BDE52942F1D41F796F666F05694220C"/>
          </w:pPr>
          <w:r w:rsidRPr="00DF027C">
            <w:rPr>
              <w:lang w:bidi="id-ID"/>
            </w:rPr>
            <w:t>Teks Subjudul di sini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C2"/>
    <w:rsid w:val="0015588F"/>
    <w:rsid w:val="001E4027"/>
    <w:rsid w:val="00285A6A"/>
    <w:rsid w:val="00796000"/>
    <w:rsid w:val="007B2697"/>
    <w:rsid w:val="00826545"/>
    <w:rsid w:val="009A6A69"/>
    <w:rsid w:val="00B72903"/>
    <w:rsid w:val="00CB59B9"/>
    <w:rsid w:val="00D00ACA"/>
    <w:rsid w:val="00D34AC2"/>
    <w:rsid w:val="00FF1DE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348FB14CE50A4081A6636AB3AC09D8E5">
    <w:name w:val="348FB14CE50A4081A6636AB3AC09D8E5"/>
  </w:style>
  <w:style w:type="paragraph" w:customStyle="1" w:styleId="C8DC5FA955A945809CD898E654A11256">
    <w:name w:val="C8DC5FA955A945809CD898E654A11256"/>
  </w:style>
  <w:style w:type="paragraph" w:customStyle="1" w:styleId="EA79E955934647D58417607BAE67B3FC">
    <w:name w:val="EA79E955934647D58417607BAE67B3FC"/>
  </w:style>
  <w:style w:type="paragraph" w:customStyle="1" w:styleId="5BDE52942F1D41F796F666F05694220C">
    <w:name w:val="5BDE52942F1D41F796F666F056942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[Intan Melinda Nurfajriana] – [2113030083]</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{EE1BF97C-6427-4327-9695-20C1073C3A4B}tf16392850_win32</Template>
  <TotalTime>28</TotalTime>
  <Pages>11</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dc:creator>
  <cp:keywords/>
  <cp:lastModifiedBy>Intan Melinda N</cp:lastModifiedBy>
  <cp:revision>4</cp:revision>
  <cp:lastPrinted>2006-08-01T17:47:00Z</cp:lastPrinted>
  <dcterms:created xsi:type="dcterms:W3CDTF">2024-07-03T12:29:00Z</dcterms:created>
  <dcterms:modified xsi:type="dcterms:W3CDTF">2024-07-03T12:56:00Z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